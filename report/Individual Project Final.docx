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61DC" w14:textId="77777777" w:rsidR="00783FF0" w:rsidRDefault="00783FF0" w:rsidP="007A502C">
      <w:pPr>
        <w:pStyle w:val="Subtitle"/>
        <w:rPr>
          <w:rFonts w:eastAsia="Times New Roman" w:cs="Times New Roman"/>
          <w:b/>
          <w:bCs/>
          <w:iCs w:val="0"/>
          <w:sz w:val="35"/>
          <w:szCs w:val="20"/>
          <w14:ligatures w14:val="standard"/>
        </w:rPr>
      </w:pPr>
      <w:r w:rsidRPr="00783FF0">
        <w:rPr>
          <w:rFonts w:eastAsia="Times New Roman" w:cs="Times New Roman"/>
          <w:b/>
          <w:bCs/>
          <w:iCs w:val="0"/>
          <w:sz w:val="35"/>
          <w:szCs w:val="20"/>
          <w14:ligatures w14:val="standard"/>
        </w:rPr>
        <w:t>Nutritional Pattern Analysis of Foods Using the CORGIS Dataset</w:t>
      </w:r>
    </w:p>
    <w:p w14:paraId="0ED5E1DC" w14:textId="4A312F33" w:rsidR="00586A35" w:rsidRPr="00586A35" w:rsidRDefault="00783FF0"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Pr>
          <w:rFonts w:ascii="Linux Biolinum" w:eastAsiaTheme="majorEastAsia" w:hAnsi="Linux Biolinum" w:cstheme="majorBidi"/>
          <w:bCs/>
          <w:iCs/>
          <w:szCs w:val="24"/>
          <w14:ligatures w14:val="standard"/>
        </w:rPr>
        <w:t xml:space="preserve">          </w:t>
      </w:r>
      <w:r w:rsidRPr="00783FF0">
        <w:rPr>
          <w:rFonts w:ascii="Linux Biolinum" w:eastAsiaTheme="majorEastAsia" w:hAnsi="Linux Biolinum" w:cstheme="majorBidi"/>
          <w:bCs/>
          <w:iCs/>
          <w:szCs w:val="24"/>
          <w14:ligatures w14:val="standard"/>
        </w:rPr>
        <w:t>Exploring Protein, Fat, and Carbohydrate Profiles with Python and K</w:t>
      </w:r>
      <w:r w:rsidRPr="00783FF0">
        <w:rPr>
          <w:rFonts w:ascii="Linux Biolinum" w:eastAsiaTheme="majorEastAsia" w:hAnsi="Linux Biolinum" w:cstheme="majorBidi"/>
          <w:bCs/>
          <w:iCs/>
          <w:szCs w:val="24"/>
          <w14:ligatures w14:val="standard"/>
        </w:rPr>
        <w:noBreakHyphen/>
        <w:t>Means Clustering</w:t>
      </w: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7E5DED9B" w:rsidR="00586A35" w:rsidRPr="00586A35" w:rsidRDefault="00783FF0" w:rsidP="00586A35">
      <w:pPr>
        <w:pStyle w:val="Authors"/>
        <w:jc w:val="center"/>
        <w:rPr>
          <w14:ligatures w14:val="standard"/>
        </w:rPr>
      </w:pPr>
      <w:r>
        <w:rPr>
          <w:rStyle w:val="FirstName"/>
          <w14:ligatures w14:val="standard"/>
        </w:rPr>
        <w:t>Eldana Hailemichael</w:t>
      </w:r>
      <w:r w:rsidR="00586A35" w:rsidRPr="00586A35">
        <w:rPr>
          <w14:ligatures w14:val="standard"/>
        </w:rPr>
        <w:br/>
      </w:r>
      <w:r w:rsidR="00586A35" w:rsidRPr="00586A35">
        <w:rPr>
          <w:rStyle w:val="OrgDiv"/>
          <w:color w:val="auto"/>
          <w:sz w:val="20"/>
          <w14:ligatures w14:val="standard"/>
        </w:rPr>
        <w:t xml:space="preserve"> Department </w:t>
      </w:r>
      <w:r>
        <w:rPr>
          <w:rStyle w:val="OrgDiv"/>
          <w:color w:val="auto"/>
          <w:sz w:val="20"/>
          <w14:ligatures w14:val="standard"/>
        </w:rPr>
        <w:t>of Computing and 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r>
      <w:r w:rsidR="00586A35" w:rsidRPr="00586A35">
        <w:rPr>
          <w:rStyle w:val="OrgName"/>
          <w:color w:val="auto"/>
          <w:sz w:val="20"/>
          <w14:ligatures w14:val="standard"/>
        </w:rPr>
        <w:t xml:space="preserve"> </w:t>
      </w:r>
      <w:r>
        <w:rPr>
          <w:rStyle w:val="City"/>
          <w:sz w:val="20"/>
          <w14:ligatures w14:val="standard"/>
        </w:rPr>
        <w:t>Boston, MA</w:t>
      </w:r>
      <w:r w:rsidR="00586A35" w:rsidRPr="00586A35">
        <w:rPr>
          <w:sz w:val="20"/>
          <w14:ligatures w14:val="standard"/>
        </w:rPr>
        <w:br/>
        <w:t xml:space="preserve"> </w:t>
      </w:r>
      <w:r w:rsidRPr="00783FF0">
        <w:rPr>
          <w14:ligatures w14:val="standard"/>
        </w:rPr>
        <w:t>hailemichaele@wit.edu</w:t>
      </w:r>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783FF0" w:rsidRDefault="00586A35" w:rsidP="00694749">
      <w:pPr>
        <w:pStyle w:val="AbsHead"/>
        <w:rPr>
          <w:lang w:val="en-US"/>
          <w14:ligatures w14:val="standard"/>
        </w:rPr>
        <w:sectPr w:rsidR="00586A35" w:rsidRPr="00783FF0"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783FF0" w:rsidRDefault="007A502C" w:rsidP="00694749">
      <w:pPr>
        <w:pStyle w:val="AbsHead"/>
        <w:rPr>
          <w:lang w:val="en-US"/>
          <w14:ligatures w14:val="standard"/>
        </w:rPr>
      </w:pPr>
      <w:r w:rsidRPr="00783FF0">
        <w:rPr>
          <w:lang w:val="en-US"/>
          <w14:ligatures w14:val="standard"/>
        </w:rPr>
        <w:t>ABSTRACT</w:t>
      </w:r>
    </w:p>
    <w:p w14:paraId="0ED5E1E4" w14:textId="5C2C8ED4" w:rsidR="00DC112E" w:rsidRPr="00974099" w:rsidRDefault="00974099" w:rsidP="00974099">
      <w:r w:rsidRPr="00C56E96">
        <w:t>This project analyzes nutritional patterns in the CORGIS Food dataset</w:t>
      </w:r>
      <w:r>
        <w:t>, focusing</w:t>
      </w:r>
      <w:r w:rsidRPr="00C56E96">
        <w:t xml:space="preserve"> on macronutrients: protein, total fat, and carbohydrates. Using Python in </w:t>
      </w:r>
      <w:proofErr w:type="spellStart"/>
      <w:r w:rsidRPr="00C56E96">
        <w:t>Jupyter</w:t>
      </w:r>
      <w:proofErr w:type="spellEnd"/>
      <w:r w:rsidRPr="00C56E96">
        <w:t xml:space="preserve"> Notebook, I first perform exploratory data analysis to identify foods with the highest and lowest levels of these nutrients and to compare average macronutrient values across the ten most common food categories. I then apply </w:t>
      </w:r>
      <w:r>
        <w:t>K-means</w:t>
      </w:r>
      <w:r w:rsidRPr="00C56E96">
        <w:t xml:space="preserve"> clustering to group foods based on their protein, fat, and carbohydrate profiles. The results reveal clear differences between </w:t>
      </w:r>
      <w:r>
        <w:t>high-protein</w:t>
      </w:r>
      <w:r w:rsidRPr="00C56E96">
        <w:t xml:space="preserve"> animal products, </w:t>
      </w:r>
      <w:r>
        <w:t>high-fat</w:t>
      </w:r>
      <w:r w:rsidRPr="00C56E96">
        <w:t xml:space="preserve"> or </w:t>
      </w:r>
      <w:r>
        <w:t>high-carbohydrate</w:t>
      </w:r>
      <w:r w:rsidRPr="00C56E96">
        <w:t xml:space="preserve"> processed foods, and lighter, </w:t>
      </w:r>
      <w:r>
        <w:t>low-calorie</w:t>
      </w:r>
      <w:r w:rsidRPr="00C56E96">
        <w:t xml:space="preserve"> items, demonstrating how basic data science tools can summarize complex nutrition information in an interpretable way.</w:t>
      </w:r>
    </w:p>
    <w:p w14:paraId="0ED5E1EC" w14:textId="4F57C203" w:rsidR="00B4052C" w:rsidRDefault="00B4052C" w:rsidP="00B95B0D">
      <w:pPr>
        <w:pStyle w:val="FootnoteText"/>
        <w:framePr w:w="4680" w:h="1441" w:hRule="exact" w:hSpace="187" w:wrap="around" w:vAnchor="page" w:hAnchor="page" w:x="1089" w:y="12601" w:anchorLock="1"/>
      </w:pP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7EE7FD6F" w14:textId="6E6A7701" w:rsidR="00974099" w:rsidRPr="00C56E96" w:rsidRDefault="00974099" w:rsidP="00974099">
      <w:r w:rsidRPr="00C56E96">
        <w:t xml:space="preserve">nutrition, CORGIS Food dataset, exploratory data analysis, </w:t>
      </w:r>
      <w:r>
        <w:t>K-means</w:t>
      </w:r>
      <w:r w:rsidRPr="00C56E96">
        <w:t xml:space="preserve"> clustering, macronutrients</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492F6EFE" w14:textId="77777777" w:rsidR="00974099" w:rsidRPr="00C56E96" w:rsidRDefault="00974099" w:rsidP="00974099">
      <w:pPr>
        <w:spacing w:after="160" w:line="259" w:lineRule="auto"/>
      </w:pPr>
      <w:r w:rsidRPr="00C56E96">
        <w:t xml:space="preserve">People often choose foods based on taste, convenience, or simple rules such as “high protein is good” or “avoid fat,” but food composition is more complex than these rules suggest. Large nutrition databases contain detailed information about the amounts of protein, fat, and carbohydrates in thousands of foods. Analyzing this information can help us see which foods are truly </w:t>
      </w:r>
      <w:r>
        <w:t>nutrient-dense</w:t>
      </w:r>
      <w:r w:rsidRPr="00C56E96">
        <w:t>, which are dominated by added fats or sugars, and how different categories of foods compare.</w:t>
      </w:r>
    </w:p>
    <w:p w14:paraId="3BC1EE80" w14:textId="77777777" w:rsidR="00974099" w:rsidRPr="00C56E96" w:rsidRDefault="00974099" w:rsidP="00974099">
      <w:pPr>
        <w:spacing w:after="160" w:line="259" w:lineRule="auto"/>
      </w:pPr>
      <w:r w:rsidRPr="00C56E96">
        <w:t>In this project, I use the CORGIS Food dataset to explore macronutrient patterns in a structured way. I focus on three main questions:</w:t>
      </w:r>
    </w:p>
    <w:p w14:paraId="19E77161" w14:textId="77777777" w:rsidR="00974099" w:rsidRPr="00C56E96" w:rsidRDefault="00974099" w:rsidP="00974099">
      <w:pPr>
        <w:numPr>
          <w:ilvl w:val="0"/>
          <w:numId w:val="32"/>
        </w:numPr>
        <w:spacing w:after="160" w:line="259" w:lineRule="auto"/>
        <w:jc w:val="left"/>
      </w:pPr>
      <w:r w:rsidRPr="00C56E96">
        <w:t>Which foods have the highest and lowest amounts of protein, total fat, and carbohydrates?</w:t>
      </w:r>
    </w:p>
    <w:p w14:paraId="5EF557A6" w14:textId="77777777" w:rsidR="00974099" w:rsidRPr="00C56E96" w:rsidRDefault="00974099" w:rsidP="00974099">
      <w:pPr>
        <w:numPr>
          <w:ilvl w:val="0"/>
          <w:numId w:val="32"/>
        </w:numPr>
        <w:spacing w:after="160" w:line="259" w:lineRule="auto"/>
        <w:jc w:val="left"/>
      </w:pPr>
      <w:r w:rsidRPr="00C56E96">
        <w:t>How do average macronutrient values differ among the ten most common food categories in the dataset?</w:t>
      </w:r>
    </w:p>
    <w:p w14:paraId="05306B1A" w14:textId="77777777" w:rsidR="00974099" w:rsidRPr="00C56E96" w:rsidRDefault="00974099" w:rsidP="00974099">
      <w:pPr>
        <w:numPr>
          <w:ilvl w:val="0"/>
          <w:numId w:val="32"/>
        </w:numPr>
        <w:spacing w:after="160" w:line="259" w:lineRule="auto"/>
        <w:jc w:val="left"/>
      </w:pPr>
      <w:r w:rsidRPr="00C56E96">
        <w:t>Can similar foods be grouped into clusters based on their protein, fat, and carbohydrate content?</w:t>
      </w:r>
    </w:p>
    <w:p w14:paraId="2D897839" w14:textId="1E2AFD1B" w:rsidR="00974099" w:rsidRPr="00C56E96" w:rsidRDefault="00974099" w:rsidP="00974099">
      <w:pPr>
        <w:spacing w:after="160" w:line="259" w:lineRule="auto"/>
      </w:pPr>
      <w:r w:rsidRPr="00C56E96">
        <w:t xml:space="preserve">To answer these questions, I use Python for data cleaning, exploratory data analysis (EDA), and </w:t>
      </w:r>
      <w:r w:rsidR="00B95B0D">
        <w:t>K-means</w:t>
      </w:r>
      <w:r w:rsidRPr="00C56E96">
        <w:t xml:space="preserve"> clustering. EDA helps summarize and visualize key patterns, while clustering groups </w:t>
      </w:r>
      <w:r w:rsidR="00B95B0D">
        <w:t xml:space="preserve">of </w:t>
      </w:r>
      <w:r w:rsidRPr="00C56E96">
        <w:t>foods with similar nutrient profiles. Together, these methods provide an overview of nutritional differences across foods and categories.</w:t>
      </w:r>
    </w:p>
    <w:p w14:paraId="675E4EF2" w14:textId="1672B250" w:rsidR="00F241DF" w:rsidRPr="002163A5" w:rsidRDefault="00F241DF" w:rsidP="002163A5">
      <w:pPr>
        <w:pStyle w:val="Para"/>
      </w:pP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12A0E10A" w14:textId="337AE592" w:rsidR="00974099" w:rsidRPr="00C56E96" w:rsidRDefault="00974099" w:rsidP="00974099">
      <w:pPr>
        <w:spacing w:after="160" w:line="259" w:lineRule="auto"/>
      </w:pPr>
      <w:r w:rsidRPr="00C56E96">
        <w:t xml:space="preserve">The dataset used in this project is the Food dataset from the CORGIS (Collection of Really Great, Interesting, Situated Datasets) project. CORGIS is an educational resource that provides </w:t>
      </w:r>
      <w:r w:rsidRPr="00C56E96">
        <w:t>clean</w:t>
      </w:r>
      <w:r w:rsidRPr="00C56E96">
        <w:t xml:space="preserve"> and </w:t>
      </w:r>
      <w:r w:rsidR="00B95B0D">
        <w:t>well-documented</w:t>
      </w:r>
      <w:r w:rsidRPr="00C56E96">
        <w:t xml:space="preserve"> datasets for teaching data science and programming. The Food dataset compiles information from the United States Department of Agriculture (USDA) Food Composition Databases and includes standardized nutrient values for many foods and beverages.</w:t>
      </w:r>
    </w:p>
    <w:p w14:paraId="40E5E612" w14:textId="77777777" w:rsidR="00974099" w:rsidRPr="00C56E96" w:rsidRDefault="00974099" w:rsidP="00974099">
      <w:pPr>
        <w:spacing w:after="160" w:line="259" w:lineRule="auto"/>
      </w:pPr>
      <w:r w:rsidRPr="00C56E96">
        <w:t>I downloaded the dataset as a CSV file from the official CORGIS website and loaded it into Python using pandas. This dataset is appropriate for my analysis because it contains detailed nutrient information, category labels, and enough observations to support both descriptive plots and clustering.</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03D9BD9B" w14:textId="77777777" w:rsidR="00974099" w:rsidRPr="00C56E96" w:rsidRDefault="00974099" w:rsidP="00974099">
      <w:pPr>
        <w:spacing w:after="160" w:line="259" w:lineRule="auto"/>
      </w:pPr>
      <w:r w:rsidRPr="00C56E96">
        <w:t>The Food dataset is stored as a CSV file with thousands of rows and dozens of columns. Each row represents a specific food item, such as “Beef steak, lean and fat, cooked” or “Chocolate chip cookie.” The columns include:</w:t>
      </w:r>
    </w:p>
    <w:p w14:paraId="534BA5EB" w14:textId="77777777" w:rsidR="00974099" w:rsidRPr="00C56E96" w:rsidRDefault="00974099" w:rsidP="00974099">
      <w:pPr>
        <w:numPr>
          <w:ilvl w:val="0"/>
          <w:numId w:val="33"/>
        </w:numPr>
        <w:spacing w:after="160" w:line="259" w:lineRule="auto"/>
        <w:jc w:val="left"/>
      </w:pPr>
      <w:r w:rsidRPr="00C56E96">
        <w:lastRenderedPageBreak/>
        <w:t>Categorical variables:</w:t>
      </w:r>
    </w:p>
    <w:p w14:paraId="18291492" w14:textId="77777777" w:rsidR="00974099" w:rsidRPr="00C56E96" w:rsidRDefault="00974099" w:rsidP="00974099">
      <w:pPr>
        <w:numPr>
          <w:ilvl w:val="1"/>
          <w:numId w:val="33"/>
        </w:numPr>
        <w:spacing w:after="160" w:line="259" w:lineRule="auto"/>
        <w:jc w:val="left"/>
      </w:pPr>
      <w:r w:rsidRPr="00C56E96">
        <w:t>Category: a general food group (e.g., Beef, Cookie, Infant formula).</w:t>
      </w:r>
    </w:p>
    <w:p w14:paraId="7B06E39A" w14:textId="77777777" w:rsidR="00974099" w:rsidRPr="00C56E96" w:rsidRDefault="00974099" w:rsidP="00974099">
      <w:pPr>
        <w:numPr>
          <w:ilvl w:val="1"/>
          <w:numId w:val="33"/>
        </w:numPr>
        <w:spacing w:after="160" w:line="259" w:lineRule="auto"/>
        <w:jc w:val="left"/>
      </w:pPr>
      <w:r w:rsidRPr="00C56E96">
        <w:t>Description: a detailed text description of the food.</w:t>
      </w:r>
    </w:p>
    <w:p w14:paraId="52567E7C" w14:textId="77777777" w:rsidR="00974099" w:rsidRPr="00C56E96" w:rsidRDefault="00974099" w:rsidP="00974099">
      <w:pPr>
        <w:numPr>
          <w:ilvl w:val="1"/>
          <w:numId w:val="33"/>
        </w:numPr>
        <w:spacing w:after="160" w:line="259" w:lineRule="auto"/>
        <w:jc w:val="left"/>
      </w:pPr>
      <w:r w:rsidRPr="00C56E96">
        <w:t>Nutrient Data Bank Number: a numeric identifier.</w:t>
      </w:r>
    </w:p>
    <w:p w14:paraId="5B3F387B" w14:textId="77777777" w:rsidR="00974099" w:rsidRPr="00C56E96" w:rsidRDefault="00974099" w:rsidP="00974099">
      <w:pPr>
        <w:numPr>
          <w:ilvl w:val="0"/>
          <w:numId w:val="33"/>
        </w:numPr>
        <w:spacing w:after="160" w:line="259" w:lineRule="auto"/>
        <w:jc w:val="left"/>
      </w:pPr>
      <w:r w:rsidRPr="00C56E96">
        <w:t>Nutrient variables (selected):</w:t>
      </w:r>
    </w:p>
    <w:p w14:paraId="2366B3EE" w14:textId="33EA07F2" w:rsidR="00974099" w:rsidRPr="00C56E96" w:rsidRDefault="00974099" w:rsidP="00974099">
      <w:pPr>
        <w:numPr>
          <w:ilvl w:val="1"/>
          <w:numId w:val="33"/>
        </w:numPr>
        <w:spacing w:after="160" w:line="259" w:lineRule="auto"/>
        <w:jc w:val="left"/>
      </w:pPr>
      <w:r w:rsidRPr="00C56E96">
        <w:t>Data. Protein</w:t>
      </w:r>
      <w:r w:rsidRPr="00C56E96">
        <w:t>: grams of protein per 100 grams of food.</w:t>
      </w:r>
    </w:p>
    <w:p w14:paraId="361184DB" w14:textId="5204EEFB" w:rsidR="00974099" w:rsidRPr="00C56E96" w:rsidRDefault="00974099" w:rsidP="00974099">
      <w:pPr>
        <w:numPr>
          <w:ilvl w:val="1"/>
          <w:numId w:val="33"/>
        </w:numPr>
        <w:spacing w:after="160" w:line="259" w:lineRule="auto"/>
        <w:jc w:val="left"/>
      </w:pPr>
      <w:r w:rsidRPr="00C56E96">
        <w:t>Data. Fat. Total</w:t>
      </w:r>
      <w:r w:rsidRPr="00C56E96">
        <w:t xml:space="preserve"> Lipid: grams of total fat per 100 grams.</w:t>
      </w:r>
    </w:p>
    <w:p w14:paraId="5922A5C4" w14:textId="68FE5F88" w:rsidR="00974099" w:rsidRPr="00C56E96" w:rsidRDefault="00974099" w:rsidP="00974099">
      <w:pPr>
        <w:numPr>
          <w:ilvl w:val="1"/>
          <w:numId w:val="33"/>
        </w:numPr>
        <w:spacing w:after="160" w:line="259" w:lineRule="auto"/>
        <w:jc w:val="left"/>
      </w:pPr>
      <w:r w:rsidRPr="00C56E96">
        <w:t>Data. Carbohydrate</w:t>
      </w:r>
      <w:r w:rsidRPr="00C56E96">
        <w:t>: grams of carbohydrate per 100 grams.</w:t>
      </w:r>
    </w:p>
    <w:p w14:paraId="213E32BC" w14:textId="77777777" w:rsidR="00974099" w:rsidRPr="00C56E96" w:rsidRDefault="00974099" w:rsidP="00974099">
      <w:pPr>
        <w:numPr>
          <w:ilvl w:val="1"/>
          <w:numId w:val="33"/>
        </w:numPr>
        <w:spacing w:after="160" w:line="259" w:lineRule="auto"/>
        <w:jc w:val="left"/>
      </w:pPr>
      <w:r w:rsidRPr="00C56E96">
        <w:t>Additional vitamins, minerals, and other nutrients not used in this project.</w:t>
      </w:r>
    </w:p>
    <w:p w14:paraId="6A2D2AAA" w14:textId="38898895" w:rsidR="00974099" w:rsidRDefault="00974099" w:rsidP="00974099">
      <w:pPr>
        <w:spacing w:after="160" w:line="259" w:lineRule="auto"/>
      </w:pPr>
      <w:r w:rsidRPr="00C56E96">
        <w:t>For this project, I focus on the macronutrient variables.</w:t>
      </w:r>
      <w:r w:rsidR="00B95B0D">
        <w:t xml:space="preserve"> </w:t>
      </w:r>
      <w:r w:rsidRPr="00C56E96">
        <w:t>Protein, </w:t>
      </w:r>
      <w:proofErr w:type="gramStart"/>
      <w:r w:rsidRPr="00C56E96">
        <w:t>Data.Fat.Total</w:t>
      </w:r>
      <w:proofErr w:type="gramEnd"/>
      <w:r w:rsidRPr="00C56E96">
        <w:t xml:space="preserve"> Lipid and Data.Carbohydrate. After loading the CSV, I inspected the data using </w:t>
      </w:r>
      <w:proofErr w:type="gramStart"/>
      <w:r w:rsidRPr="00C56E96">
        <w:t>data.head</w:t>
      </w:r>
      <w:proofErr w:type="gramEnd"/>
      <w:r w:rsidRPr="00C56E96">
        <w:t>() and </w:t>
      </w:r>
      <w:proofErr w:type="gramStart"/>
      <w:r w:rsidRPr="00C56E96">
        <w:t>data.info(</w:t>
      </w:r>
      <w:proofErr w:type="gramEnd"/>
      <w:r w:rsidRPr="00C56E96">
        <w:t xml:space="preserve">) to understand its structure and check for missing values. For some </w:t>
      </w:r>
      <w:proofErr w:type="gramStart"/>
      <w:r w:rsidRPr="00C56E96">
        <w:t>analyses</w:t>
      </w:r>
      <w:proofErr w:type="gramEnd"/>
      <w:r w:rsidRPr="00C56E96">
        <w:t>, I restrict the data to the ten most frequent categories, obtained with:</w:t>
      </w:r>
      <w:r>
        <w:t xml:space="preserve"> </w:t>
      </w:r>
    </w:p>
    <w:p w14:paraId="2D75AF74" w14:textId="77777777" w:rsidR="00974099" w:rsidRDefault="00974099" w:rsidP="00974099">
      <w:pPr>
        <w:spacing w:after="160" w:line="259" w:lineRule="auto"/>
      </w:pPr>
      <w:proofErr w:type="spellStart"/>
      <w:r>
        <w:t>top_categories</w:t>
      </w:r>
      <w:proofErr w:type="spellEnd"/>
      <w:r>
        <w:t xml:space="preserve"> = data['Category'].</w:t>
      </w:r>
      <w:proofErr w:type="spellStart"/>
      <w:r>
        <w:t>value_counts</w:t>
      </w:r>
      <w:proofErr w:type="spellEnd"/>
      <w:r>
        <w:t>(</w:t>
      </w:r>
      <w:proofErr w:type="gramStart"/>
      <w:r>
        <w:t>).head</w:t>
      </w:r>
      <w:proofErr w:type="gramEnd"/>
      <w:r>
        <w:t>(10</w:t>
      </w:r>
      <w:proofErr w:type="gramStart"/>
      <w:r>
        <w:t>).index</w:t>
      </w:r>
      <w:proofErr w:type="gramEnd"/>
    </w:p>
    <w:p w14:paraId="3121F405" w14:textId="16D8CA90" w:rsidR="00974099" w:rsidRDefault="00974099" w:rsidP="00974099">
      <w:pPr>
        <w:spacing w:after="160" w:line="259" w:lineRule="auto"/>
      </w:pPr>
      <w:r>
        <w:t>data_top10 = data[data['Category'</w:t>
      </w:r>
      <w:proofErr w:type="gramStart"/>
      <w:r>
        <w:t>].</w:t>
      </w:r>
      <w:proofErr w:type="spellStart"/>
      <w:r>
        <w:t>isin</w:t>
      </w:r>
      <w:proofErr w:type="spellEnd"/>
      <w:proofErr w:type="gramEnd"/>
      <w:r>
        <w:t>(</w:t>
      </w:r>
      <w:proofErr w:type="spellStart"/>
      <w:r>
        <w:t>top_categories</w:t>
      </w:r>
      <w:proofErr w:type="spellEnd"/>
      <w:r>
        <w:t>)]</w:t>
      </w:r>
    </w:p>
    <w:p w14:paraId="6BE34348" w14:textId="77777777" w:rsidR="00974099" w:rsidRPr="00C56E96" w:rsidRDefault="00974099" w:rsidP="00974099">
      <w:pPr>
        <w:spacing w:after="160" w:line="259" w:lineRule="auto"/>
      </w:pPr>
      <w:r w:rsidRPr="00C56E96">
        <w:t>For clustering, I select only the three macronutrient columns and handle missing values by filling them with zero before standardizing the features.</w:t>
      </w:r>
    </w:p>
    <w:p w14:paraId="5CF2DBB3" w14:textId="77777777" w:rsidR="00974099" w:rsidRPr="00C56E96" w:rsidRDefault="00974099" w:rsidP="00974099">
      <w:pPr>
        <w:spacing w:after="160" w:line="259" w:lineRule="auto"/>
      </w:pP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6EFB6CEA" w14:textId="71AFF26F" w:rsidR="009C60FF" w:rsidRDefault="009C60FF" w:rsidP="00974099">
      <w:pPr>
        <w:pStyle w:val="Head2"/>
        <w:ind w:left="0" w:firstLine="0"/>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00974099">
        <w:rPr>
          <w14:ligatures w14:val="standard"/>
        </w:rPr>
        <w:t>Tools and Environments</w:t>
      </w:r>
    </w:p>
    <w:p w14:paraId="3921C75D" w14:textId="77777777" w:rsidR="00602A0E" w:rsidRPr="005732C0" w:rsidRDefault="00602A0E" w:rsidP="00602A0E">
      <w:pPr>
        <w:spacing w:after="160" w:line="259" w:lineRule="auto"/>
      </w:pPr>
      <w:r w:rsidRPr="005732C0">
        <w:t xml:space="preserve">All analysis is performed in Python using a </w:t>
      </w:r>
      <w:proofErr w:type="spellStart"/>
      <w:r w:rsidRPr="005732C0">
        <w:t>Jupyter</w:t>
      </w:r>
      <w:proofErr w:type="spellEnd"/>
      <w:r w:rsidRPr="005732C0">
        <w:t xml:space="preserve"> Notebook. I use:</w:t>
      </w:r>
    </w:p>
    <w:p w14:paraId="5FEA038A" w14:textId="77777777" w:rsidR="00602A0E" w:rsidRPr="005732C0" w:rsidRDefault="00602A0E" w:rsidP="00602A0E">
      <w:pPr>
        <w:numPr>
          <w:ilvl w:val="0"/>
          <w:numId w:val="34"/>
        </w:numPr>
        <w:spacing w:after="160" w:line="259" w:lineRule="auto"/>
        <w:jc w:val="left"/>
      </w:pPr>
      <w:r w:rsidRPr="005732C0">
        <w:t>pandas for data loading and manipulation,</w:t>
      </w:r>
    </w:p>
    <w:p w14:paraId="2F96AD49" w14:textId="77777777" w:rsidR="00602A0E" w:rsidRPr="005732C0" w:rsidRDefault="00602A0E" w:rsidP="00602A0E">
      <w:pPr>
        <w:numPr>
          <w:ilvl w:val="0"/>
          <w:numId w:val="34"/>
        </w:numPr>
        <w:spacing w:after="160" w:line="259" w:lineRule="auto"/>
        <w:jc w:val="left"/>
      </w:pPr>
      <w:r w:rsidRPr="005732C0">
        <w:t>matplotlib and seaborn for visualization,</w:t>
      </w:r>
    </w:p>
    <w:p w14:paraId="42828F6E" w14:textId="74D55E24" w:rsidR="00602A0E" w:rsidRPr="005732C0" w:rsidRDefault="00602A0E" w:rsidP="00602A0E">
      <w:pPr>
        <w:numPr>
          <w:ilvl w:val="0"/>
          <w:numId w:val="34"/>
        </w:numPr>
        <w:spacing w:after="160" w:line="259" w:lineRule="auto"/>
        <w:jc w:val="left"/>
      </w:pPr>
      <w:r w:rsidRPr="005732C0">
        <w:t>scikit</w:t>
      </w:r>
      <w:r w:rsidRPr="005732C0">
        <w:noBreakHyphen/>
        <w:t>learn for standardization</w:t>
      </w:r>
      <w:r w:rsidR="00B95B0D">
        <w:t>,</w:t>
      </w:r>
      <w:r w:rsidRPr="005732C0">
        <w:t xml:space="preserve"> and </w:t>
      </w:r>
      <w:r w:rsidR="00B95B0D">
        <w:t>K-means</w:t>
      </w:r>
      <w:r w:rsidRPr="005732C0">
        <w:t xml:space="preserve"> clustering.</w:t>
      </w:r>
    </w:p>
    <w:p w14:paraId="25C5347F" w14:textId="77777777" w:rsidR="00602A0E" w:rsidRPr="005732C0" w:rsidRDefault="00602A0E" w:rsidP="00602A0E">
      <w:pPr>
        <w:spacing w:after="160" w:line="259" w:lineRule="auto"/>
      </w:pPr>
      <w:r w:rsidRPr="005732C0">
        <w:t>The general workflow is:</w:t>
      </w:r>
    </w:p>
    <w:p w14:paraId="197BB532" w14:textId="77777777" w:rsidR="00602A0E" w:rsidRPr="005732C0" w:rsidRDefault="00602A0E" w:rsidP="00602A0E">
      <w:pPr>
        <w:numPr>
          <w:ilvl w:val="0"/>
          <w:numId w:val="35"/>
        </w:numPr>
        <w:spacing w:after="160" w:line="259" w:lineRule="auto"/>
        <w:jc w:val="left"/>
      </w:pPr>
      <w:r w:rsidRPr="005732C0">
        <w:t xml:space="preserve">Load the CORGIS Food dataset as a </w:t>
      </w:r>
      <w:proofErr w:type="gramStart"/>
      <w:r w:rsidRPr="005732C0">
        <w:t xml:space="preserve">pandas </w:t>
      </w:r>
      <w:proofErr w:type="spellStart"/>
      <w:r w:rsidRPr="005732C0">
        <w:t>DataFrame</w:t>
      </w:r>
      <w:proofErr w:type="spellEnd"/>
      <w:proofErr w:type="gramEnd"/>
      <w:r w:rsidRPr="005732C0">
        <w:t>.</w:t>
      </w:r>
    </w:p>
    <w:p w14:paraId="39E2F676" w14:textId="77777777" w:rsidR="00602A0E" w:rsidRPr="005732C0" w:rsidRDefault="00602A0E" w:rsidP="00602A0E">
      <w:pPr>
        <w:numPr>
          <w:ilvl w:val="0"/>
          <w:numId w:val="35"/>
        </w:numPr>
        <w:spacing w:after="160" w:line="259" w:lineRule="auto"/>
        <w:jc w:val="left"/>
      </w:pPr>
      <w:r w:rsidRPr="005732C0">
        <w:t>Inspect and clean the data, focusing on the main macronutrient variables.</w:t>
      </w:r>
    </w:p>
    <w:p w14:paraId="5315E8A7" w14:textId="77777777" w:rsidR="00602A0E" w:rsidRPr="005732C0" w:rsidRDefault="00602A0E" w:rsidP="00602A0E">
      <w:pPr>
        <w:numPr>
          <w:ilvl w:val="0"/>
          <w:numId w:val="35"/>
        </w:numPr>
        <w:spacing w:after="160" w:line="259" w:lineRule="auto"/>
        <w:jc w:val="left"/>
      </w:pPr>
      <w:r w:rsidRPr="005732C0">
        <w:t>Perform exploratory data analysis (EDA) using descriptive statistics and plots.</w:t>
      </w:r>
    </w:p>
    <w:p w14:paraId="0A8B3C11" w14:textId="09AAE22C" w:rsidR="00602A0E" w:rsidRPr="005732C0" w:rsidRDefault="00602A0E" w:rsidP="00602A0E">
      <w:pPr>
        <w:numPr>
          <w:ilvl w:val="0"/>
          <w:numId w:val="35"/>
        </w:numPr>
        <w:spacing w:after="160" w:line="259" w:lineRule="auto"/>
        <w:jc w:val="left"/>
      </w:pPr>
      <w:r w:rsidRPr="005732C0">
        <w:t xml:space="preserve">Prepare standardized nutrient data and apply </w:t>
      </w:r>
      <w:r w:rsidR="00B95B0D">
        <w:t>K-means</w:t>
      </w:r>
      <w:r w:rsidRPr="005732C0">
        <w:t xml:space="preserve"> clustering.</w:t>
      </w:r>
    </w:p>
    <w:p w14:paraId="1A8C1326" w14:textId="77777777" w:rsidR="00602A0E" w:rsidRPr="005732C0" w:rsidRDefault="00602A0E" w:rsidP="00602A0E">
      <w:pPr>
        <w:numPr>
          <w:ilvl w:val="0"/>
          <w:numId w:val="35"/>
        </w:numPr>
        <w:spacing w:after="160" w:line="259" w:lineRule="auto"/>
        <w:jc w:val="left"/>
      </w:pPr>
      <w:r w:rsidRPr="005732C0">
        <w:t>Interpret clusters in terms of food types and nutrient profiles.</w:t>
      </w:r>
    </w:p>
    <w:p w14:paraId="0DBDB70A" w14:textId="77777777" w:rsidR="00974099" w:rsidRPr="00586A35" w:rsidRDefault="00974099" w:rsidP="00974099">
      <w:pPr>
        <w:pStyle w:val="Head2"/>
        <w:ind w:left="0" w:firstLine="0"/>
        <w:rPr>
          <w14:ligatures w14:val="standard"/>
        </w:rPr>
      </w:pPr>
    </w:p>
    <w:p w14:paraId="1C40C694" w14:textId="77777777" w:rsidR="00D43247" w:rsidRPr="00544E19" w:rsidRDefault="00D43247" w:rsidP="00D43247">
      <w:pPr>
        <w:spacing w:after="160" w:line="259" w:lineRule="auto"/>
        <w:rPr>
          <w:b/>
          <w:bCs/>
          <w:sz w:val="22"/>
        </w:rPr>
      </w:pPr>
      <w:r w:rsidRPr="00544E19">
        <w:rPr>
          <w:b/>
          <w:bCs/>
          <w:sz w:val="22"/>
        </w:rPr>
        <w:t>3.2 Exploratory data analysis (EDA)</w:t>
      </w:r>
    </w:p>
    <w:p w14:paraId="7C0EDF93" w14:textId="77777777" w:rsidR="00D43247" w:rsidRPr="00544E19" w:rsidRDefault="00D43247" w:rsidP="00D43247">
      <w:pPr>
        <w:spacing w:after="160" w:line="259" w:lineRule="auto"/>
      </w:pPr>
      <w:r w:rsidRPr="00544E19">
        <w:t>EDA begins with summarizing the distribution of protein, fat, and carbohydrate values. I compute basic statistics and then identify foods with the highest and lowest levels of each macronutrient by sorting:</w:t>
      </w:r>
    </w:p>
    <w:p w14:paraId="61A3F300" w14:textId="77777777" w:rsidR="00D43247" w:rsidRPr="00544E19" w:rsidRDefault="00D43247" w:rsidP="00D43247">
      <w:pPr>
        <w:spacing w:after="160" w:line="259" w:lineRule="auto"/>
      </w:pPr>
      <w:r w:rsidRPr="00544E19">
        <w:t>python</w:t>
      </w:r>
    </w:p>
    <w:p w14:paraId="69AE36B7" w14:textId="77777777" w:rsidR="00D43247" w:rsidRPr="00544E19" w:rsidRDefault="00D43247" w:rsidP="00D43247">
      <w:pPr>
        <w:spacing w:after="160" w:line="259" w:lineRule="auto"/>
      </w:pPr>
      <w:r w:rsidRPr="00544E19">
        <w:t># Top 10 and bottom 10 by protein</w:t>
      </w:r>
    </w:p>
    <w:p w14:paraId="5B760403" w14:textId="6A428CEE" w:rsidR="00D43247" w:rsidRPr="00544E19" w:rsidRDefault="00D43247" w:rsidP="00D43247">
      <w:pPr>
        <w:spacing w:after="160" w:line="259" w:lineRule="auto"/>
      </w:pPr>
      <w:proofErr w:type="spellStart"/>
      <w:r w:rsidRPr="00544E19">
        <w:t>top_protein</w:t>
      </w:r>
      <w:proofErr w:type="spellEnd"/>
      <w:r w:rsidR="00A00909">
        <w:t xml:space="preserve"> </w:t>
      </w:r>
      <w:r w:rsidRPr="00544E19">
        <w:t>=</w:t>
      </w:r>
      <w:proofErr w:type="spellStart"/>
      <w:r w:rsidRPr="00544E19">
        <w:t>data.sort_values</w:t>
      </w:r>
      <w:proofErr w:type="spellEnd"/>
      <w:r w:rsidRPr="00544E19">
        <w:t>('Data.Protein', ascending=False).head(10)</w:t>
      </w:r>
    </w:p>
    <w:p w14:paraId="5984D8C1" w14:textId="77777777" w:rsidR="00D43247" w:rsidRPr="00544E19" w:rsidRDefault="00D43247" w:rsidP="00D43247">
      <w:pPr>
        <w:spacing w:after="160" w:line="259" w:lineRule="auto"/>
      </w:pPr>
      <w:proofErr w:type="spellStart"/>
      <w:r w:rsidRPr="00544E19">
        <w:t>low_protein</w:t>
      </w:r>
      <w:proofErr w:type="spellEnd"/>
      <w:r w:rsidRPr="00544E19">
        <w:t xml:space="preserve"> = </w:t>
      </w:r>
      <w:proofErr w:type="spellStart"/>
      <w:proofErr w:type="gramStart"/>
      <w:r w:rsidRPr="00544E19">
        <w:t>data.sort</w:t>
      </w:r>
      <w:proofErr w:type="gramEnd"/>
      <w:r w:rsidRPr="00544E19">
        <w:t>_</w:t>
      </w:r>
      <w:proofErr w:type="gramStart"/>
      <w:r w:rsidRPr="00544E19">
        <w:t>values</w:t>
      </w:r>
      <w:proofErr w:type="spellEnd"/>
      <w:r w:rsidRPr="00544E19">
        <w:t>(</w:t>
      </w:r>
      <w:proofErr w:type="gramEnd"/>
      <w:r w:rsidRPr="00544E19">
        <w:t>'Data.Protein', ascending=True</w:t>
      </w:r>
      <w:proofErr w:type="gramStart"/>
      <w:r w:rsidRPr="00544E19">
        <w:t>).head</w:t>
      </w:r>
      <w:proofErr w:type="gramEnd"/>
      <w:r w:rsidRPr="00544E19">
        <w:t>(10)</w:t>
      </w:r>
    </w:p>
    <w:p w14:paraId="587C5302" w14:textId="77777777" w:rsidR="00D43247" w:rsidRPr="00544E19" w:rsidRDefault="00D43247" w:rsidP="00D43247">
      <w:pPr>
        <w:spacing w:after="160" w:line="259" w:lineRule="auto"/>
      </w:pPr>
    </w:p>
    <w:p w14:paraId="348946F9" w14:textId="77777777" w:rsidR="00D43247" w:rsidRPr="00544E19" w:rsidRDefault="00D43247" w:rsidP="00D43247">
      <w:pPr>
        <w:spacing w:after="160" w:line="259" w:lineRule="auto"/>
      </w:pPr>
      <w:r w:rsidRPr="00544E19">
        <w:t># Similarly for fat and carbohydrate</w:t>
      </w:r>
    </w:p>
    <w:p w14:paraId="117490BB" w14:textId="77777777" w:rsidR="00D43247" w:rsidRPr="00544E19" w:rsidRDefault="00D43247" w:rsidP="00D43247">
      <w:pPr>
        <w:spacing w:after="160" w:line="259" w:lineRule="auto"/>
      </w:pPr>
      <w:proofErr w:type="spellStart"/>
      <w:r w:rsidRPr="00544E19">
        <w:t>top_fat</w:t>
      </w:r>
      <w:proofErr w:type="spellEnd"/>
      <w:r w:rsidRPr="00544E19">
        <w:t xml:space="preserve"> = </w:t>
      </w:r>
      <w:proofErr w:type="spellStart"/>
      <w:proofErr w:type="gramStart"/>
      <w:r w:rsidRPr="00544E19">
        <w:t>data.sort</w:t>
      </w:r>
      <w:proofErr w:type="gramEnd"/>
      <w:r w:rsidRPr="00544E19">
        <w:t>_</w:t>
      </w:r>
      <w:proofErr w:type="gramStart"/>
      <w:r w:rsidRPr="00544E19">
        <w:t>values</w:t>
      </w:r>
      <w:proofErr w:type="spellEnd"/>
      <w:r w:rsidRPr="00544E19">
        <w:t>(</w:t>
      </w:r>
      <w:proofErr w:type="gramEnd"/>
      <w:r w:rsidRPr="00544E19">
        <w:t>'</w:t>
      </w:r>
      <w:proofErr w:type="gramStart"/>
      <w:r w:rsidRPr="00544E19">
        <w:t>Data.Fat.Total</w:t>
      </w:r>
      <w:proofErr w:type="gramEnd"/>
      <w:r w:rsidRPr="00544E19">
        <w:t xml:space="preserve"> Lipid', ascending=False</w:t>
      </w:r>
      <w:proofErr w:type="gramStart"/>
      <w:r w:rsidRPr="00544E19">
        <w:t>).head</w:t>
      </w:r>
      <w:proofErr w:type="gramEnd"/>
      <w:r w:rsidRPr="00544E19">
        <w:t>(10)</w:t>
      </w:r>
    </w:p>
    <w:p w14:paraId="3FE11A58" w14:textId="77777777" w:rsidR="00D43247" w:rsidRPr="00544E19" w:rsidRDefault="00D43247" w:rsidP="00D43247">
      <w:pPr>
        <w:spacing w:after="160" w:line="259" w:lineRule="auto"/>
      </w:pPr>
      <w:proofErr w:type="spellStart"/>
      <w:r w:rsidRPr="00544E19">
        <w:t>top_carb</w:t>
      </w:r>
      <w:proofErr w:type="spellEnd"/>
      <w:r w:rsidRPr="00544E19">
        <w:t xml:space="preserve"> = </w:t>
      </w:r>
      <w:proofErr w:type="spellStart"/>
      <w:proofErr w:type="gramStart"/>
      <w:r w:rsidRPr="00544E19">
        <w:t>data.sort</w:t>
      </w:r>
      <w:proofErr w:type="gramEnd"/>
      <w:r w:rsidRPr="00544E19">
        <w:t>_</w:t>
      </w:r>
      <w:proofErr w:type="gramStart"/>
      <w:r w:rsidRPr="00544E19">
        <w:t>values</w:t>
      </w:r>
      <w:proofErr w:type="spellEnd"/>
      <w:r w:rsidRPr="00544E19">
        <w:t>(</w:t>
      </w:r>
      <w:proofErr w:type="gramEnd"/>
      <w:r w:rsidRPr="00544E19">
        <w:t>'Data.Carbohydrate', ascending=False</w:t>
      </w:r>
      <w:proofErr w:type="gramStart"/>
      <w:r w:rsidRPr="00544E19">
        <w:t>).head</w:t>
      </w:r>
      <w:proofErr w:type="gramEnd"/>
      <w:r w:rsidRPr="00544E19">
        <w:t>(10)</w:t>
      </w:r>
    </w:p>
    <w:p w14:paraId="39BC7597" w14:textId="77777777" w:rsidR="00D43247" w:rsidRPr="00544E19" w:rsidRDefault="00D43247" w:rsidP="00D43247">
      <w:pPr>
        <w:spacing w:after="160" w:line="259" w:lineRule="auto"/>
      </w:pPr>
      <w:r w:rsidRPr="00544E19">
        <w:t>To compare categories, I first select the ten most common categories, as shown above, and then compute mean macronutrient values for each category:</w:t>
      </w:r>
    </w:p>
    <w:p w14:paraId="0DF7F09C" w14:textId="77777777" w:rsidR="00D43247" w:rsidRPr="00544E19" w:rsidRDefault="00D43247" w:rsidP="00D43247">
      <w:pPr>
        <w:spacing w:after="160" w:line="259" w:lineRule="auto"/>
      </w:pPr>
      <w:r w:rsidRPr="00544E19">
        <w:t>python</w:t>
      </w:r>
    </w:p>
    <w:p w14:paraId="7BD64079" w14:textId="77777777" w:rsidR="00D43247" w:rsidRPr="00544E19" w:rsidRDefault="00D43247" w:rsidP="00D43247">
      <w:pPr>
        <w:spacing w:after="160" w:line="259" w:lineRule="auto"/>
      </w:pPr>
      <w:r w:rsidRPr="00544E19">
        <w:t>means = (data_top10</w:t>
      </w:r>
    </w:p>
    <w:p w14:paraId="65745DD0" w14:textId="77777777" w:rsidR="00D43247" w:rsidRPr="00544E19" w:rsidRDefault="00D43247" w:rsidP="00D43247">
      <w:pPr>
        <w:spacing w:after="160" w:line="259" w:lineRule="auto"/>
      </w:pPr>
      <w:r w:rsidRPr="00544E19">
        <w:t xml:space="preserve">         </w:t>
      </w:r>
      <w:proofErr w:type="gramStart"/>
      <w:r w:rsidRPr="00544E19">
        <w:t>.</w:t>
      </w:r>
      <w:proofErr w:type="spellStart"/>
      <w:r w:rsidRPr="00544E19">
        <w:t>groupby</w:t>
      </w:r>
      <w:proofErr w:type="spellEnd"/>
      <w:proofErr w:type="gramEnd"/>
      <w:r w:rsidRPr="00544E19">
        <w:t>('Category</w:t>
      </w:r>
      <w:proofErr w:type="gramStart"/>
      <w:r w:rsidRPr="00544E19">
        <w:t>')[</w:t>
      </w:r>
      <w:proofErr w:type="gramEnd"/>
      <w:r w:rsidRPr="00544E19">
        <w:t>['Data.Protein',</w:t>
      </w:r>
    </w:p>
    <w:p w14:paraId="3C3FD825" w14:textId="25D1DCA4" w:rsidR="00D43247" w:rsidRPr="00544E19" w:rsidRDefault="00D43247" w:rsidP="00D43247">
      <w:pPr>
        <w:spacing w:after="160" w:line="259" w:lineRule="auto"/>
      </w:pPr>
      <w:r w:rsidRPr="00544E19">
        <w:t xml:space="preserve">        '</w:t>
      </w:r>
      <w:proofErr w:type="gramStart"/>
      <w:r w:rsidRPr="00544E19">
        <w:t>Data.Fat.Total</w:t>
      </w:r>
      <w:proofErr w:type="gramEnd"/>
      <w:r w:rsidRPr="00544E19">
        <w:t xml:space="preserve"> Lipid',</w:t>
      </w:r>
    </w:p>
    <w:p w14:paraId="7853C646" w14:textId="217731E7" w:rsidR="00D43247" w:rsidRPr="00544E19" w:rsidRDefault="00D43247" w:rsidP="00D43247">
      <w:pPr>
        <w:spacing w:after="160" w:line="259" w:lineRule="auto"/>
      </w:pPr>
      <w:r w:rsidRPr="00544E19">
        <w:t xml:space="preserve">          'Data.</w:t>
      </w:r>
      <w:proofErr w:type="gramStart"/>
      <w:r w:rsidRPr="00544E19">
        <w:t>Carbohydrate']</w:t>
      </w:r>
      <w:proofErr w:type="gramEnd"/>
      <w:r w:rsidRPr="00544E19">
        <w:t>]</w:t>
      </w:r>
    </w:p>
    <w:p w14:paraId="40EA6C88" w14:textId="77777777" w:rsidR="00D43247" w:rsidRPr="00544E19" w:rsidRDefault="00D43247" w:rsidP="00D43247">
      <w:pPr>
        <w:spacing w:after="160" w:line="259" w:lineRule="auto"/>
      </w:pPr>
      <w:r w:rsidRPr="00544E19">
        <w:t xml:space="preserve">         </w:t>
      </w:r>
      <w:proofErr w:type="gramStart"/>
      <w:r w:rsidRPr="00544E19">
        <w:t>.mean</w:t>
      </w:r>
      <w:proofErr w:type="gramEnd"/>
      <w:r w:rsidRPr="00544E19">
        <w:t>()</w:t>
      </w:r>
    </w:p>
    <w:p w14:paraId="7C52760B" w14:textId="77777777" w:rsidR="00D43247" w:rsidRPr="00544E19" w:rsidRDefault="00D43247" w:rsidP="00D43247">
      <w:pPr>
        <w:spacing w:after="160" w:line="259" w:lineRule="auto"/>
      </w:pPr>
      <w:r w:rsidRPr="00544E19">
        <w:t xml:space="preserve">         </w:t>
      </w:r>
      <w:proofErr w:type="gramStart"/>
      <w:r w:rsidRPr="00544E19">
        <w:t>.</w:t>
      </w:r>
      <w:proofErr w:type="spellStart"/>
      <w:r w:rsidRPr="00544E19">
        <w:t>reset</w:t>
      </w:r>
      <w:proofErr w:type="gramEnd"/>
      <w:r w:rsidRPr="00544E19">
        <w:t>_</w:t>
      </w:r>
      <w:proofErr w:type="gramStart"/>
      <w:r w:rsidRPr="00544E19">
        <w:t>index</w:t>
      </w:r>
      <w:proofErr w:type="spellEnd"/>
      <w:r w:rsidRPr="00544E19">
        <w:t>(</w:t>
      </w:r>
      <w:proofErr w:type="gramEnd"/>
      <w:r w:rsidRPr="00544E19">
        <w:t>))</w:t>
      </w:r>
    </w:p>
    <w:p w14:paraId="02877FA2" w14:textId="3B56945B" w:rsidR="00D43247" w:rsidRPr="00544E19" w:rsidRDefault="00D43247" w:rsidP="00D43247">
      <w:pPr>
        <w:spacing w:after="160" w:line="259" w:lineRule="auto"/>
      </w:pPr>
      <w:r w:rsidRPr="00544E19">
        <w:t xml:space="preserve">I visualize these averages using bar plots and explore pairwise </w:t>
      </w:r>
      <w:r w:rsidR="00B95B0D" w:rsidRPr="00544E19">
        <w:t>relationships</w:t>
      </w:r>
      <w:r w:rsidR="00B95B0D">
        <w:t>,</w:t>
      </w:r>
      <w:r w:rsidR="00B95B0D" w:rsidRPr="00544E19">
        <w:t xml:space="preserve"> especially</w:t>
      </w:r>
      <w:r w:rsidRPr="00544E19">
        <w:t xml:space="preserve"> between protein and fat</w:t>
      </w:r>
      <w:r w:rsidR="00B95B0D">
        <w:t xml:space="preserve">, </w:t>
      </w:r>
      <w:r w:rsidRPr="00544E19">
        <w:t>with scatterplots such as:</w:t>
      </w:r>
    </w:p>
    <w:p w14:paraId="2338123D" w14:textId="77777777" w:rsidR="00D43247" w:rsidRPr="00544E19" w:rsidRDefault="00D43247" w:rsidP="00D43247">
      <w:pPr>
        <w:spacing w:after="160" w:line="259" w:lineRule="auto"/>
      </w:pPr>
      <w:r w:rsidRPr="00544E19">
        <w:t>python</w:t>
      </w:r>
    </w:p>
    <w:p w14:paraId="39208455" w14:textId="7BB35546" w:rsidR="00D43247" w:rsidRPr="00544E19" w:rsidRDefault="00D43247" w:rsidP="00D43247">
      <w:pPr>
        <w:spacing w:after="160" w:line="259" w:lineRule="auto"/>
      </w:pPr>
      <w:proofErr w:type="spellStart"/>
      <w:r w:rsidRPr="00544E19">
        <w:t>sns</w:t>
      </w:r>
      <w:proofErr w:type="spellEnd"/>
      <w:r w:rsidRPr="00544E19">
        <w:t>.</w:t>
      </w:r>
      <w:r w:rsidR="00B95B0D">
        <w:t xml:space="preserve"> </w:t>
      </w:r>
      <w:proofErr w:type="gramStart"/>
      <w:r w:rsidRPr="00544E19">
        <w:t>scatterplot</w:t>
      </w:r>
      <w:proofErr w:type="gramEnd"/>
      <w:r w:rsidRPr="00544E19">
        <w:t>(</w:t>
      </w:r>
    </w:p>
    <w:p w14:paraId="2F817703" w14:textId="77777777" w:rsidR="00D43247" w:rsidRPr="00544E19" w:rsidRDefault="00D43247" w:rsidP="00D43247">
      <w:pPr>
        <w:spacing w:after="160" w:line="259" w:lineRule="auto"/>
      </w:pPr>
      <w:r w:rsidRPr="00544E19">
        <w:t xml:space="preserve">    data=data_top10,</w:t>
      </w:r>
    </w:p>
    <w:p w14:paraId="14BF8888" w14:textId="77777777" w:rsidR="00D43247" w:rsidRPr="00544E19" w:rsidRDefault="00D43247" w:rsidP="00D43247">
      <w:pPr>
        <w:spacing w:after="160" w:line="259" w:lineRule="auto"/>
      </w:pPr>
      <w:r w:rsidRPr="00544E19">
        <w:t xml:space="preserve">    x='Data.Protein',</w:t>
      </w:r>
    </w:p>
    <w:p w14:paraId="12E5861A" w14:textId="77777777" w:rsidR="00D43247" w:rsidRPr="00544E19" w:rsidRDefault="00D43247" w:rsidP="00D43247">
      <w:pPr>
        <w:spacing w:after="160" w:line="259" w:lineRule="auto"/>
      </w:pPr>
      <w:r w:rsidRPr="00544E19">
        <w:t xml:space="preserve">    y='</w:t>
      </w:r>
      <w:proofErr w:type="gramStart"/>
      <w:r w:rsidRPr="00544E19">
        <w:t>Data.Fat.Total</w:t>
      </w:r>
      <w:proofErr w:type="gramEnd"/>
      <w:r w:rsidRPr="00544E19">
        <w:t xml:space="preserve"> Lipid',</w:t>
      </w:r>
    </w:p>
    <w:p w14:paraId="0A564BDF" w14:textId="77777777" w:rsidR="00D43247" w:rsidRPr="00544E19" w:rsidRDefault="00D43247" w:rsidP="00D43247">
      <w:pPr>
        <w:spacing w:after="160" w:line="259" w:lineRule="auto"/>
      </w:pPr>
      <w:r w:rsidRPr="00544E19">
        <w:t xml:space="preserve">    hue='Category'</w:t>
      </w:r>
    </w:p>
    <w:p w14:paraId="2BA954DF" w14:textId="77777777" w:rsidR="00D43247" w:rsidRPr="00544E19" w:rsidRDefault="00D43247" w:rsidP="00D43247">
      <w:pPr>
        <w:spacing w:after="160" w:line="259" w:lineRule="auto"/>
      </w:pPr>
      <w:r w:rsidRPr="00544E19">
        <w:t>)</w:t>
      </w:r>
    </w:p>
    <w:p w14:paraId="1A29C4F5" w14:textId="77777777" w:rsidR="00D43247" w:rsidRPr="00544E19" w:rsidRDefault="00D43247" w:rsidP="00D43247">
      <w:pPr>
        <w:spacing w:after="160" w:line="259" w:lineRule="auto"/>
      </w:pPr>
      <w:r w:rsidRPr="00544E19">
        <w:t>These EDA steps help identify which categories tend to be high in protein, high in fat, or dominated by carbohydrates.</w:t>
      </w:r>
    </w:p>
    <w:p w14:paraId="4F75AB97" w14:textId="3DE1DCDA" w:rsidR="00D43247" w:rsidRPr="00544E19" w:rsidRDefault="00D43247" w:rsidP="00D43247">
      <w:pPr>
        <w:spacing w:after="160" w:line="259" w:lineRule="auto"/>
        <w:rPr>
          <w:b/>
          <w:bCs/>
        </w:rPr>
      </w:pPr>
      <w:r w:rsidRPr="00544E19">
        <w:rPr>
          <w:b/>
          <w:bCs/>
        </w:rPr>
        <w:t xml:space="preserve">3.3 </w:t>
      </w:r>
      <w:r>
        <w:rPr>
          <w:b/>
          <w:bCs/>
        </w:rPr>
        <w:t>K-means</w:t>
      </w:r>
      <w:r w:rsidRPr="00544E19">
        <w:rPr>
          <w:b/>
          <w:bCs/>
        </w:rPr>
        <w:t xml:space="preserve"> clustering</w:t>
      </w:r>
    </w:p>
    <w:p w14:paraId="7044AFB9" w14:textId="5D37FC4A" w:rsidR="00D43247" w:rsidRPr="00544E19" w:rsidRDefault="00D43247" w:rsidP="00D43247">
      <w:pPr>
        <w:spacing w:after="160" w:line="259" w:lineRule="auto"/>
      </w:pPr>
      <w:r w:rsidRPr="00544E19">
        <w:t xml:space="preserve">To group foods into clusters based on their macronutrient profiles, I use </w:t>
      </w:r>
      <w:r w:rsidR="00B95B0D">
        <w:t>K-means</w:t>
      </w:r>
      <w:r w:rsidRPr="00544E19">
        <w:t xml:space="preserve"> clustering with three features: protein, total fat, and carbohydrates. Because these features are measured on similar but not identical scales, I first standardize them:</w:t>
      </w:r>
    </w:p>
    <w:p w14:paraId="16162D51" w14:textId="77777777" w:rsidR="00D43247" w:rsidRPr="00544E19" w:rsidRDefault="00D43247" w:rsidP="00D43247">
      <w:pPr>
        <w:spacing w:after="160" w:line="259" w:lineRule="auto"/>
      </w:pPr>
      <w:r w:rsidRPr="00544E19">
        <w:t>python</w:t>
      </w:r>
    </w:p>
    <w:p w14:paraId="6BD53F7C" w14:textId="77777777" w:rsidR="00D43247" w:rsidRPr="00544E19" w:rsidRDefault="00D43247" w:rsidP="00D43247">
      <w:pPr>
        <w:spacing w:after="160" w:line="259" w:lineRule="auto"/>
      </w:pPr>
      <w:r w:rsidRPr="00544E19">
        <w:rPr>
          <w:b/>
          <w:bCs/>
        </w:rPr>
        <w:t>from</w:t>
      </w:r>
      <w:r w:rsidRPr="00544E19">
        <w:t xml:space="preserve"> </w:t>
      </w:r>
      <w:proofErr w:type="spellStart"/>
      <w:proofErr w:type="gramStart"/>
      <w:r w:rsidRPr="00544E19">
        <w:t>sklearn.preprocessing</w:t>
      </w:r>
      <w:proofErr w:type="spellEnd"/>
      <w:proofErr w:type="gramEnd"/>
      <w:r w:rsidRPr="00544E19">
        <w:t xml:space="preserve"> </w:t>
      </w:r>
      <w:r w:rsidRPr="00544E19">
        <w:rPr>
          <w:b/>
          <w:bCs/>
        </w:rPr>
        <w:t>import</w:t>
      </w:r>
      <w:r w:rsidRPr="00544E19">
        <w:t xml:space="preserve"> </w:t>
      </w:r>
      <w:proofErr w:type="spellStart"/>
      <w:r w:rsidRPr="00544E19">
        <w:t>StandardScaler</w:t>
      </w:r>
      <w:proofErr w:type="spellEnd"/>
    </w:p>
    <w:p w14:paraId="6EF167B0" w14:textId="77777777" w:rsidR="00D43247" w:rsidRPr="00544E19" w:rsidRDefault="00D43247" w:rsidP="00D43247">
      <w:pPr>
        <w:spacing w:after="160" w:line="259" w:lineRule="auto"/>
      </w:pPr>
      <w:r w:rsidRPr="00544E19">
        <w:rPr>
          <w:b/>
          <w:bCs/>
        </w:rPr>
        <w:t>from</w:t>
      </w:r>
      <w:r w:rsidRPr="00544E19">
        <w:t xml:space="preserve"> </w:t>
      </w:r>
      <w:proofErr w:type="spellStart"/>
      <w:proofErr w:type="gramStart"/>
      <w:r w:rsidRPr="00544E19">
        <w:t>sklearn.cluster</w:t>
      </w:r>
      <w:proofErr w:type="spellEnd"/>
      <w:proofErr w:type="gramEnd"/>
      <w:r w:rsidRPr="00544E19">
        <w:t xml:space="preserve"> </w:t>
      </w:r>
      <w:r w:rsidRPr="00544E19">
        <w:rPr>
          <w:b/>
          <w:bCs/>
        </w:rPr>
        <w:t>import</w:t>
      </w:r>
      <w:r w:rsidRPr="00544E19">
        <w:t xml:space="preserve"> </w:t>
      </w:r>
      <w:proofErr w:type="spellStart"/>
      <w:r w:rsidRPr="00544E19">
        <w:t>KMeans</w:t>
      </w:r>
      <w:proofErr w:type="spellEnd"/>
    </w:p>
    <w:p w14:paraId="3E23BDA7" w14:textId="77777777" w:rsidR="00D43247" w:rsidRPr="00544E19" w:rsidRDefault="00D43247" w:rsidP="00D43247">
      <w:pPr>
        <w:spacing w:after="160" w:line="259" w:lineRule="auto"/>
      </w:pPr>
    </w:p>
    <w:p w14:paraId="7C2F8D1A" w14:textId="77777777" w:rsidR="00D43247" w:rsidRPr="00544E19" w:rsidRDefault="00D43247" w:rsidP="00D43247">
      <w:pPr>
        <w:spacing w:after="160" w:line="259" w:lineRule="auto"/>
      </w:pPr>
      <w:r w:rsidRPr="00544E19">
        <w:t xml:space="preserve">features = </w:t>
      </w:r>
      <w:proofErr w:type="gramStart"/>
      <w:r w:rsidRPr="00544E19">
        <w:t>data[</w:t>
      </w:r>
      <w:proofErr w:type="gramEnd"/>
      <w:r w:rsidRPr="00544E19">
        <w:t>['Data.Protein',</w:t>
      </w:r>
    </w:p>
    <w:p w14:paraId="47450BB1" w14:textId="77777777" w:rsidR="00D43247" w:rsidRPr="00544E19" w:rsidRDefault="00D43247" w:rsidP="00D43247">
      <w:pPr>
        <w:spacing w:after="160" w:line="259" w:lineRule="auto"/>
      </w:pPr>
      <w:r w:rsidRPr="00544E19">
        <w:t xml:space="preserve">                 '</w:t>
      </w:r>
      <w:proofErr w:type="gramStart"/>
      <w:r w:rsidRPr="00544E19">
        <w:t>Data.Fat.Total</w:t>
      </w:r>
      <w:proofErr w:type="gramEnd"/>
      <w:r w:rsidRPr="00544E19">
        <w:t xml:space="preserve"> Lipid',</w:t>
      </w:r>
    </w:p>
    <w:p w14:paraId="3EDE58D9" w14:textId="77777777" w:rsidR="00D43247" w:rsidRPr="00544E19" w:rsidRDefault="00D43247" w:rsidP="00D43247">
      <w:pPr>
        <w:spacing w:after="160" w:line="259" w:lineRule="auto"/>
      </w:pPr>
      <w:r w:rsidRPr="00544E19">
        <w:t xml:space="preserve">                 'Data.</w:t>
      </w:r>
      <w:proofErr w:type="gramStart"/>
      <w:r w:rsidRPr="00544E19">
        <w:t>Carbohydrate']].</w:t>
      </w:r>
      <w:proofErr w:type="spellStart"/>
      <w:r w:rsidRPr="00544E19">
        <w:t>fillna</w:t>
      </w:r>
      <w:proofErr w:type="spellEnd"/>
      <w:proofErr w:type="gramEnd"/>
      <w:r w:rsidRPr="00544E19">
        <w:t>(0)</w:t>
      </w:r>
    </w:p>
    <w:p w14:paraId="7303449C" w14:textId="77777777" w:rsidR="00D43247" w:rsidRPr="00544E19" w:rsidRDefault="00D43247" w:rsidP="00D43247">
      <w:pPr>
        <w:spacing w:after="160" w:line="259" w:lineRule="auto"/>
      </w:pPr>
    </w:p>
    <w:p w14:paraId="5F6C1552" w14:textId="77777777" w:rsidR="00D43247" w:rsidRPr="00544E19" w:rsidRDefault="00D43247" w:rsidP="00D43247">
      <w:pPr>
        <w:spacing w:after="160" w:line="259" w:lineRule="auto"/>
      </w:pPr>
      <w:r w:rsidRPr="00544E19">
        <w:t xml:space="preserve">scaler = </w:t>
      </w:r>
      <w:proofErr w:type="spellStart"/>
      <w:proofErr w:type="gramStart"/>
      <w:r w:rsidRPr="00544E19">
        <w:t>StandardScaler</w:t>
      </w:r>
      <w:proofErr w:type="spellEnd"/>
      <w:r w:rsidRPr="00544E19">
        <w:t>(</w:t>
      </w:r>
      <w:proofErr w:type="gramEnd"/>
      <w:r w:rsidRPr="00544E19">
        <w:t>)</w:t>
      </w:r>
    </w:p>
    <w:p w14:paraId="507AE658" w14:textId="77777777" w:rsidR="00D43247" w:rsidRPr="00544E19" w:rsidRDefault="00D43247" w:rsidP="00D43247">
      <w:pPr>
        <w:spacing w:after="160" w:line="259" w:lineRule="auto"/>
      </w:pPr>
      <w:proofErr w:type="spellStart"/>
      <w:r w:rsidRPr="00544E19">
        <w:t>X_scaled</w:t>
      </w:r>
      <w:proofErr w:type="spellEnd"/>
      <w:r w:rsidRPr="00544E19">
        <w:t xml:space="preserve"> = </w:t>
      </w:r>
      <w:proofErr w:type="spellStart"/>
      <w:r w:rsidRPr="00544E19">
        <w:t>scaler.fit_transform</w:t>
      </w:r>
      <w:proofErr w:type="spellEnd"/>
      <w:r w:rsidRPr="00544E19">
        <w:t>(features)</w:t>
      </w:r>
    </w:p>
    <w:p w14:paraId="15E3ABF7" w14:textId="0A33BA1E" w:rsidR="00D43247" w:rsidRPr="00544E19" w:rsidRDefault="00D43247" w:rsidP="00D43247">
      <w:pPr>
        <w:spacing w:after="160" w:line="259" w:lineRule="auto"/>
      </w:pPr>
      <w:r w:rsidRPr="00544E19">
        <w:t xml:space="preserve">I then apply </w:t>
      </w:r>
      <w:r w:rsidR="00B95B0D">
        <w:t>K-means</w:t>
      </w:r>
      <w:r w:rsidRPr="00544E19">
        <w:t xml:space="preserve"> with k = 3 clusters:</w:t>
      </w:r>
    </w:p>
    <w:p w14:paraId="5A48EF15" w14:textId="77777777" w:rsidR="00D43247" w:rsidRPr="00544E19" w:rsidRDefault="00D43247" w:rsidP="00D43247">
      <w:pPr>
        <w:spacing w:after="160" w:line="259" w:lineRule="auto"/>
      </w:pPr>
      <w:r w:rsidRPr="00544E19">
        <w:t>python</w:t>
      </w:r>
    </w:p>
    <w:p w14:paraId="3B08D5FD" w14:textId="77777777" w:rsidR="00D43247" w:rsidRPr="00544E19" w:rsidRDefault="00D43247" w:rsidP="00D43247">
      <w:pPr>
        <w:spacing w:after="160" w:line="259" w:lineRule="auto"/>
      </w:pPr>
      <w:proofErr w:type="spellStart"/>
      <w:r w:rsidRPr="00544E19">
        <w:t>kmeans</w:t>
      </w:r>
      <w:proofErr w:type="spellEnd"/>
      <w:r w:rsidRPr="00544E19">
        <w:t xml:space="preserve"> = </w:t>
      </w:r>
      <w:proofErr w:type="spellStart"/>
      <w:proofErr w:type="gramStart"/>
      <w:r w:rsidRPr="00544E19">
        <w:t>KMeans</w:t>
      </w:r>
      <w:proofErr w:type="spellEnd"/>
      <w:r w:rsidRPr="00544E19">
        <w:t>(</w:t>
      </w:r>
      <w:proofErr w:type="spellStart"/>
      <w:proofErr w:type="gramEnd"/>
      <w:r w:rsidRPr="00544E19">
        <w:t>n_clusters</w:t>
      </w:r>
      <w:proofErr w:type="spellEnd"/>
      <w:r w:rsidRPr="00544E19">
        <w:t xml:space="preserve">=3, </w:t>
      </w:r>
      <w:proofErr w:type="spellStart"/>
      <w:r w:rsidRPr="00544E19">
        <w:t>random_state</w:t>
      </w:r>
      <w:proofErr w:type="spellEnd"/>
      <w:r w:rsidRPr="00544E19">
        <w:t>=42)</w:t>
      </w:r>
    </w:p>
    <w:p w14:paraId="5D063130" w14:textId="77777777" w:rsidR="00D43247" w:rsidRPr="00544E19" w:rsidRDefault="00D43247" w:rsidP="00D43247">
      <w:pPr>
        <w:spacing w:after="160" w:line="259" w:lineRule="auto"/>
      </w:pPr>
      <w:r w:rsidRPr="00544E19">
        <w:t xml:space="preserve">clusters = </w:t>
      </w:r>
      <w:proofErr w:type="spellStart"/>
      <w:r w:rsidRPr="00544E19">
        <w:t>kmeans.fit_predict</w:t>
      </w:r>
      <w:proofErr w:type="spellEnd"/>
      <w:r w:rsidRPr="00544E19">
        <w:t>(</w:t>
      </w:r>
      <w:proofErr w:type="spellStart"/>
      <w:r w:rsidRPr="00544E19">
        <w:t>X_scaled</w:t>
      </w:r>
      <w:proofErr w:type="spellEnd"/>
      <w:r w:rsidRPr="00544E19">
        <w:t>)</w:t>
      </w:r>
    </w:p>
    <w:p w14:paraId="5199D5F4" w14:textId="77777777" w:rsidR="00D43247" w:rsidRPr="00544E19" w:rsidRDefault="00D43247" w:rsidP="00D43247">
      <w:pPr>
        <w:spacing w:after="160" w:line="259" w:lineRule="auto"/>
      </w:pPr>
      <w:r w:rsidRPr="00544E19">
        <w:t>data['Cluster'] = clusters</w:t>
      </w:r>
    </w:p>
    <w:p w14:paraId="0ED5E1FC" w14:textId="1CE2602E" w:rsidR="00745373" w:rsidRPr="00586A35" w:rsidRDefault="00D43247" w:rsidP="00D43247">
      <w:pPr>
        <w:pStyle w:val="Image"/>
        <w:rPr>
          <w14:ligatures w14:val="standard"/>
        </w:rPr>
      </w:pPr>
      <w:r w:rsidRPr="00544E19">
        <w:t>Finally, I visualize clusters in two dimensions using a scatterplot of protein versus fat, colored by cluster, and examine which food categories appear in each cluster. This helps interpret clusters as, for example, high</w:t>
      </w:r>
      <w:r w:rsidRPr="00544E19">
        <w:noBreakHyphen/>
        <w:t>protein foods, high</w:t>
      </w:r>
      <w:r w:rsidRPr="00544E19">
        <w:noBreakHyphen/>
        <w:t>fat/high</w:t>
      </w:r>
      <w:r w:rsidRPr="00544E19">
        <w:noBreakHyphen/>
        <w:t>carb foods, or low</w:t>
      </w:r>
      <w:r w:rsidRPr="00544E19">
        <w:noBreakHyphen/>
        <w:t>calorie items.</w:t>
      </w:r>
    </w:p>
    <w:p w14:paraId="0ED5E1FE" w14:textId="544A218F" w:rsidR="00D43247" w:rsidRPr="00586A35" w:rsidRDefault="00D43247" w:rsidP="00D43247">
      <w:pPr>
        <w:pStyle w:val="Statements"/>
        <w:ind w:firstLine="0"/>
        <w:rPr>
          <w:szCs w:val="18"/>
          <w:lang w:eastAsia="ja-JP"/>
          <w14:ligatures w14:val="standard"/>
        </w:rPr>
      </w:pPr>
    </w:p>
    <w:p w14:paraId="0ED5E1FF" w14:textId="47AD9561" w:rsidR="0029583F" w:rsidRPr="00586A35" w:rsidRDefault="0029583F" w:rsidP="0029583F">
      <w:pPr>
        <w:pStyle w:val="Extract"/>
        <w:rPr>
          <w:szCs w:val="18"/>
          <w:lang w:eastAsia="ja-JP"/>
          <w14:ligatures w14:val="standard"/>
        </w:rPr>
      </w:pP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22238B51" w14:textId="5E376BAF" w:rsidR="00F03427" w:rsidRPr="00F03427" w:rsidRDefault="00F03427" w:rsidP="00F03427">
      <w:pPr>
        <w:pStyle w:val="Para"/>
        <w:rPr>
          <w:rFonts w:cs="Linux Libertine"/>
          <w:szCs w:val="18"/>
        </w:rPr>
      </w:pPr>
      <w:r w:rsidRPr="00F03427">
        <w:rPr>
          <w:rFonts w:cs="Linux Libertine"/>
          <w:szCs w:val="18"/>
        </w:rPr>
        <w:t xml:space="preserve">4.1 Foods with </w:t>
      </w:r>
      <w:r>
        <w:rPr>
          <w:rFonts w:cs="Linux Libertine"/>
          <w:szCs w:val="18"/>
        </w:rPr>
        <w:t xml:space="preserve">the </w:t>
      </w:r>
      <w:r w:rsidRPr="00F03427">
        <w:rPr>
          <w:rFonts w:cs="Linux Libertine"/>
          <w:szCs w:val="18"/>
        </w:rPr>
        <w:t>highest and lowest macronutrients</w:t>
      </w:r>
    </w:p>
    <w:p w14:paraId="48A461D1" w14:textId="77777777" w:rsidR="00F03427" w:rsidRPr="00F03427" w:rsidRDefault="00F03427" w:rsidP="00F03427">
      <w:pPr>
        <w:pStyle w:val="Para"/>
        <w:rPr>
          <w:rFonts w:cs="Linux Libertine"/>
          <w:szCs w:val="18"/>
        </w:rPr>
      </w:pPr>
      <w:r w:rsidRPr="00F03427">
        <w:rPr>
          <w:rFonts w:cs="Linux Libertine"/>
          <w:szCs w:val="18"/>
        </w:rPr>
        <w:t>Sorting the dataset by each nutrient shows clear extremes:</w:t>
      </w:r>
    </w:p>
    <w:p w14:paraId="65495C06" w14:textId="77777777" w:rsidR="00F03427" w:rsidRPr="00F03427" w:rsidRDefault="00F03427" w:rsidP="00F03427">
      <w:pPr>
        <w:pStyle w:val="Para"/>
        <w:numPr>
          <w:ilvl w:val="0"/>
          <w:numId w:val="36"/>
        </w:numPr>
        <w:rPr>
          <w:rFonts w:cs="Linux Libertine"/>
          <w:szCs w:val="18"/>
        </w:rPr>
      </w:pPr>
      <w:r w:rsidRPr="00F03427">
        <w:rPr>
          <w:rFonts w:cs="Linux Libertine"/>
          <w:szCs w:val="18"/>
        </w:rPr>
        <w:t>The highest</w:t>
      </w:r>
      <w:r w:rsidRPr="00F03427">
        <w:rPr>
          <w:rFonts w:cs="Linux Libertine"/>
          <w:szCs w:val="18"/>
        </w:rPr>
        <w:noBreakHyphen/>
        <w:t xml:space="preserve">protein foods are mostly animal products such as </w:t>
      </w:r>
      <w:proofErr w:type="gramStart"/>
      <w:r w:rsidRPr="00F03427">
        <w:rPr>
          <w:rFonts w:cs="Linux Libertine"/>
          <w:szCs w:val="18"/>
        </w:rPr>
        <w:t>meats</w:t>
      </w:r>
      <w:proofErr w:type="gramEnd"/>
      <w:r w:rsidRPr="00F03427">
        <w:rPr>
          <w:rFonts w:cs="Linux Libertine"/>
          <w:szCs w:val="18"/>
        </w:rPr>
        <w:t xml:space="preserve"> and some dairy items. These foods have very high protein values per 100 grams and </w:t>
      </w:r>
      <w:proofErr w:type="gramStart"/>
      <w:r w:rsidRPr="00F03427">
        <w:rPr>
          <w:rFonts w:cs="Linux Libertine"/>
          <w:szCs w:val="18"/>
        </w:rPr>
        <w:t>often</w:t>
      </w:r>
      <w:proofErr w:type="gramEnd"/>
      <w:r w:rsidRPr="00F03427">
        <w:rPr>
          <w:rFonts w:cs="Linux Libertine"/>
          <w:szCs w:val="18"/>
        </w:rPr>
        <w:t xml:space="preserve"> moderate to high fat.</w:t>
      </w:r>
    </w:p>
    <w:p w14:paraId="4A5C4EDC" w14:textId="77777777" w:rsidR="00F03427" w:rsidRPr="00F03427" w:rsidRDefault="00F03427" w:rsidP="00F03427">
      <w:pPr>
        <w:pStyle w:val="Para"/>
        <w:numPr>
          <w:ilvl w:val="0"/>
          <w:numId w:val="36"/>
        </w:numPr>
        <w:rPr>
          <w:rFonts w:cs="Linux Libertine"/>
          <w:szCs w:val="18"/>
        </w:rPr>
      </w:pPr>
      <w:r w:rsidRPr="00F03427">
        <w:rPr>
          <w:rFonts w:cs="Linux Libertine"/>
          <w:szCs w:val="18"/>
        </w:rPr>
        <w:t>The lowest</w:t>
      </w:r>
      <w:r w:rsidRPr="00F03427">
        <w:rPr>
          <w:rFonts w:cs="Linux Libertine"/>
          <w:szCs w:val="18"/>
        </w:rPr>
        <w:noBreakHyphen/>
        <w:t>protein foods are items like sugary drinks, sweets, or refined products that contribute calories mainly from sugar or fat and provide almost no protein.</w:t>
      </w:r>
    </w:p>
    <w:p w14:paraId="524A315A" w14:textId="77777777" w:rsidR="00F03427" w:rsidRPr="00F03427" w:rsidRDefault="00F03427" w:rsidP="00F03427">
      <w:pPr>
        <w:pStyle w:val="Para"/>
        <w:numPr>
          <w:ilvl w:val="0"/>
          <w:numId w:val="36"/>
        </w:numPr>
        <w:rPr>
          <w:rFonts w:cs="Linux Libertine"/>
          <w:szCs w:val="18"/>
        </w:rPr>
      </w:pPr>
      <w:r w:rsidRPr="00F03427">
        <w:rPr>
          <w:rFonts w:cs="Linux Libertine"/>
          <w:szCs w:val="18"/>
        </w:rPr>
        <w:t>The highest</w:t>
      </w:r>
      <w:r w:rsidRPr="00F03427">
        <w:rPr>
          <w:rFonts w:cs="Linux Libertine"/>
          <w:szCs w:val="18"/>
        </w:rPr>
        <w:noBreakHyphen/>
        <w:t>fat foods include butter, oils, and fatty cuts of meat, where total fat dominates the macronutrient profile.</w:t>
      </w:r>
    </w:p>
    <w:p w14:paraId="035424F6" w14:textId="4DB66DA6" w:rsidR="00F03427" w:rsidRPr="00F03427" w:rsidRDefault="00F03427" w:rsidP="00F03427">
      <w:pPr>
        <w:pStyle w:val="Para"/>
        <w:numPr>
          <w:ilvl w:val="0"/>
          <w:numId w:val="36"/>
        </w:numPr>
        <w:rPr>
          <w:rFonts w:cs="Linux Libertine"/>
          <w:szCs w:val="18"/>
        </w:rPr>
      </w:pPr>
      <w:r w:rsidRPr="00F03427">
        <w:rPr>
          <w:rFonts w:cs="Linux Libertine"/>
          <w:szCs w:val="18"/>
        </w:rPr>
        <w:t>The highest</w:t>
      </w:r>
      <w:r w:rsidRPr="00F03427">
        <w:rPr>
          <w:rFonts w:cs="Linux Libertine"/>
          <w:szCs w:val="18"/>
        </w:rPr>
        <w:noBreakHyphen/>
        <w:t xml:space="preserve">carbohydrate foods are often </w:t>
      </w:r>
      <w:r>
        <w:rPr>
          <w:rFonts w:cs="Linux Libertine"/>
          <w:szCs w:val="18"/>
        </w:rPr>
        <w:t>grain-based</w:t>
      </w:r>
      <w:r w:rsidRPr="00F03427">
        <w:rPr>
          <w:rFonts w:cs="Linux Libertine"/>
          <w:szCs w:val="18"/>
        </w:rPr>
        <w:t xml:space="preserve"> products, sweets, and baked goods such as cookies and cereals.</w:t>
      </w:r>
    </w:p>
    <w:p w14:paraId="4E1AADFC" w14:textId="19C96514" w:rsidR="00F03427" w:rsidRPr="00F03427" w:rsidRDefault="00F03427" w:rsidP="00F03427">
      <w:pPr>
        <w:pStyle w:val="Para"/>
        <w:rPr>
          <w:rFonts w:cs="Linux Libertine"/>
          <w:szCs w:val="18"/>
        </w:rPr>
      </w:pPr>
      <w:r w:rsidRPr="00F03427">
        <w:rPr>
          <w:rFonts w:cs="Linux Libertine"/>
          <w:szCs w:val="18"/>
        </w:rPr>
        <w:t xml:space="preserve">These lists confirm that </w:t>
      </w:r>
      <w:r>
        <w:rPr>
          <w:rFonts w:cs="Linux Libertine"/>
          <w:szCs w:val="18"/>
        </w:rPr>
        <w:t>high-protein</w:t>
      </w:r>
      <w:r w:rsidRPr="00F03427">
        <w:rPr>
          <w:rFonts w:cs="Linux Libertine"/>
          <w:szCs w:val="18"/>
        </w:rPr>
        <w:t xml:space="preserve"> items are usually </w:t>
      </w:r>
      <w:r>
        <w:rPr>
          <w:rFonts w:cs="Linux Libertine"/>
          <w:szCs w:val="18"/>
        </w:rPr>
        <w:t>animal-based</w:t>
      </w:r>
      <w:r w:rsidRPr="00F03427">
        <w:rPr>
          <w:rFonts w:cs="Linux Libertine"/>
          <w:szCs w:val="18"/>
        </w:rPr>
        <w:t>, while many processed foods are driven by fat or carbohydrates rather than protein.</w:t>
      </w:r>
    </w:p>
    <w:p w14:paraId="7091745D" w14:textId="77777777" w:rsidR="00F03427" w:rsidRPr="00F03427" w:rsidRDefault="00F03427" w:rsidP="00F03427">
      <w:pPr>
        <w:pStyle w:val="Para"/>
        <w:rPr>
          <w:rFonts w:cs="Linux Libertine"/>
          <w:szCs w:val="18"/>
        </w:rPr>
      </w:pPr>
      <w:r w:rsidRPr="00F03427">
        <w:rPr>
          <w:rFonts w:cs="Linux Libertine"/>
          <w:szCs w:val="18"/>
        </w:rPr>
        <w:t>4.2 Differences across common food categories</w:t>
      </w:r>
    </w:p>
    <w:p w14:paraId="172A0022" w14:textId="77777777" w:rsidR="00F03427" w:rsidRPr="00F03427" w:rsidRDefault="00F03427" w:rsidP="00F03427">
      <w:pPr>
        <w:pStyle w:val="Para"/>
        <w:rPr>
          <w:rFonts w:cs="Linux Libertine"/>
          <w:szCs w:val="18"/>
        </w:rPr>
      </w:pPr>
      <w:r w:rsidRPr="00F03427">
        <w:rPr>
          <w:rFonts w:cs="Linux Libertine"/>
          <w:szCs w:val="18"/>
        </w:rPr>
        <w:t>When the analysis is restricted to the ten most frequent food categories, the average macronutrient values show distinct patterns:</w:t>
      </w:r>
    </w:p>
    <w:p w14:paraId="4153E501" w14:textId="77777777" w:rsidR="00F03427" w:rsidRPr="00F03427" w:rsidRDefault="00F03427" w:rsidP="00F03427">
      <w:pPr>
        <w:pStyle w:val="Para"/>
        <w:numPr>
          <w:ilvl w:val="0"/>
          <w:numId w:val="37"/>
        </w:numPr>
        <w:rPr>
          <w:rFonts w:cs="Linux Libertine"/>
          <w:szCs w:val="18"/>
        </w:rPr>
      </w:pPr>
      <w:r w:rsidRPr="00F03427">
        <w:rPr>
          <w:rFonts w:cs="Linux Libertine"/>
          <w:szCs w:val="18"/>
        </w:rPr>
        <w:t>Categories like Beef and other meat groups have high average protein and moderate to high fat, making them dense sources of both protein and energy.</w:t>
      </w:r>
    </w:p>
    <w:p w14:paraId="4A852A3C" w14:textId="33E5239B" w:rsidR="00F03427" w:rsidRPr="00F03427" w:rsidRDefault="00F03427" w:rsidP="00F03427">
      <w:pPr>
        <w:pStyle w:val="Para"/>
        <w:numPr>
          <w:ilvl w:val="0"/>
          <w:numId w:val="37"/>
        </w:numPr>
        <w:rPr>
          <w:rFonts w:cs="Linux Libertine"/>
          <w:szCs w:val="18"/>
        </w:rPr>
      </w:pPr>
      <w:r w:rsidRPr="00F03427">
        <w:rPr>
          <w:rFonts w:cs="Linux Libertine"/>
          <w:szCs w:val="18"/>
        </w:rPr>
        <w:t xml:space="preserve">Categories such as Cookie or Cake have low average protein but high fat and carbohydrates, reflecting </w:t>
      </w:r>
      <w:r>
        <w:rPr>
          <w:rFonts w:cs="Linux Libertine"/>
          <w:szCs w:val="18"/>
        </w:rPr>
        <w:t>energy-dense</w:t>
      </w:r>
      <w:r w:rsidRPr="00F03427">
        <w:rPr>
          <w:rFonts w:cs="Linux Libertine"/>
          <w:szCs w:val="18"/>
        </w:rPr>
        <w:t xml:space="preserve"> desserts.</w:t>
      </w:r>
    </w:p>
    <w:p w14:paraId="71B21596" w14:textId="77777777" w:rsidR="00F03427" w:rsidRPr="00F03427" w:rsidRDefault="00F03427" w:rsidP="00F03427">
      <w:pPr>
        <w:pStyle w:val="Para"/>
        <w:numPr>
          <w:ilvl w:val="0"/>
          <w:numId w:val="37"/>
        </w:numPr>
        <w:rPr>
          <w:rFonts w:cs="Linux Libertine"/>
          <w:szCs w:val="18"/>
        </w:rPr>
      </w:pPr>
      <w:r w:rsidRPr="00F03427">
        <w:rPr>
          <w:rFonts w:cs="Linux Libertine"/>
          <w:szCs w:val="18"/>
        </w:rPr>
        <w:t>Other categories have more moderate nutrient levels, with carbohydrates as the main macronutrient and lower amounts of protein and fat.</w:t>
      </w:r>
    </w:p>
    <w:p w14:paraId="57F31ADF" w14:textId="77777777" w:rsidR="00F03427" w:rsidRPr="00F03427" w:rsidRDefault="00F03427" w:rsidP="00F03427">
      <w:pPr>
        <w:pStyle w:val="Para"/>
        <w:rPr>
          <w:rFonts w:cs="Linux Libertine"/>
          <w:szCs w:val="18"/>
        </w:rPr>
      </w:pPr>
      <w:r w:rsidRPr="00F03427">
        <w:rPr>
          <w:rFonts w:cs="Linux Libertine"/>
          <w:szCs w:val="18"/>
        </w:rPr>
        <w:t>These results illustrate that food categories differ systematically in their typical nutrient profiles.</w:t>
      </w:r>
    </w:p>
    <w:p w14:paraId="245AAEC3" w14:textId="77777777" w:rsidR="00F03427" w:rsidRPr="00F03427" w:rsidRDefault="00F03427" w:rsidP="00F03427">
      <w:pPr>
        <w:pStyle w:val="Para"/>
        <w:rPr>
          <w:rFonts w:cs="Linux Libertine"/>
          <w:szCs w:val="18"/>
        </w:rPr>
      </w:pPr>
      <w:r w:rsidRPr="00F03427">
        <w:rPr>
          <w:rFonts w:cs="Linux Libertine"/>
          <w:szCs w:val="18"/>
        </w:rPr>
        <w:t>4.3 Clustering based on protein, fat, and carbohydrate</w:t>
      </w:r>
    </w:p>
    <w:p w14:paraId="45EF28D6" w14:textId="2CC31068" w:rsidR="00F03427" w:rsidRPr="00F03427" w:rsidRDefault="00F03427" w:rsidP="00F03427">
      <w:pPr>
        <w:pStyle w:val="Para"/>
        <w:rPr>
          <w:rFonts w:cs="Linux Libertine"/>
          <w:szCs w:val="18"/>
        </w:rPr>
      </w:pPr>
      <w:r w:rsidRPr="00F03427">
        <w:rPr>
          <w:rFonts w:cs="Linux Libertine"/>
          <w:szCs w:val="18"/>
        </w:rPr>
        <w:t xml:space="preserve">After standardizing protein, total fat, and carbohydrate and applying </w:t>
      </w:r>
      <w:r>
        <w:rPr>
          <w:rFonts w:cs="Linux Libertine"/>
          <w:szCs w:val="18"/>
        </w:rPr>
        <w:t>K-means</w:t>
      </w:r>
      <w:r w:rsidRPr="00F03427">
        <w:rPr>
          <w:rFonts w:cs="Linux Libertine"/>
          <w:szCs w:val="18"/>
        </w:rPr>
        <w:t xml:space="preserve"> with three clusters, the foods separate into groups with distinct macronutrient profiles:</w:t>
      </w:r>
    </w:p>
    <w:p w14:paraId="02FE63DA" w14:textId="77777777" w:rsidR="00F03427" w:rsidRPr="00F03427" w:rsidRDefault="00F03427" w:rsidP="00F03427">
      <w:pPr>
        <w:pStyle w:val="Para"/>
        <w:numPr>
          <w:ilvl w:val="0"/>
          <w:numId w:val="38"/>
        </w:numPr>
        <w:rPr>
          <w:rFonts w:cs="Linux Libertine"/>
          <w:szCs w:val="18"/>
        </w:rPr>
      </w:pPr>
      <w:r w:rsidRPr="00F03427">
        <w:rPr>
          <w:rFonts w:cs="Linux Libertine"/>
          <w:szCs w:val="18"/>
        </w:rPr>
        <w:t>One cluster contains high</w:t>
      </w:r>
      <w:r w:rsidRPr="00F03427">
        <w:rPr>
          <w:rFonts w:cs="Linux Libertine"/>
          <w:szCs w:val="18"/>
        </w:rPr>
        <w:noBreakHyphen/>
        <w:t>protein foods, largely made up of meats and some dairy products.</w:t>
      </w:r>
    </w:p>
    <w:p w14:paraId="744947F5" w14:textId="684D24A1" w:rsidR="00F03427" w:rsidRPr="00F03427" w:rsidRDefault="00F03427" w:rsidP="00F03427">
      <w:pPr>
        <w:pStyle w:val="Para"/>
        <w:numPr>
          <w:ilvl w:val="0"/>
          <w:numId w:val="38"/>
        </w:numPr>
        <w:rPr>
          <w:rFonts w:cs="Linux Libertine"/>
          <w:szCs w:val="18"/>
        </w:rPr>
      </w:pPr>
      <w:r w:rsidRPr="00F03427">
        <w:rPr>
          <w:rFonts w:cs="Linux Libertine"/>
          <w:szCs w:val="18"/>
        </w:rPr>
        <w:t>A second cluster contains </w:t>
      </w:r>
      <w:r>
        <w:rPr>
          <w:rFonts w:cs="Linux Libertine"/>
          <w:szCs w:val="18"/>
        </w:rPr>
        <w:t>high-fat</w:t>
      </w:r>
      <w:r w:rsidRPr="00F03427">
        <w:rPr>
          <w:rFonts w:cs="Linux Libertine"/>
          <w:szCs w:val="18"/>
        </w:rPr>
        <w:t xml:space="preserve"> and/or </w:t>
      </w:r>
      <w:r>
        <w:rPr>
          <w:rFonts w:cs="Linux Libertine"/>
          <w:szCs w:val="18"/>
        </w:rPr>
        <w:t>high-carbohydrate</w:t>
      </w:r>
      <w:r w:rsidRPr="00F03427">
        <w:rPr>
          <w:rFonts w:cs="Linux Libertine"/>
          <w:szCs w:val="18"/>
        </w:rPr>
        <w:t xml:space="preserve"> foods, including many desserts and processed foods.</w:t>
      </w:r>
    </w:p>
    <w:p w14:paraId="3A5A70D3" w14:textId="77777777" w:rsidR="00F03427" w:rsidRPr="00F03427" w:rsidRDefault="00F03427" w:rsidP="00F03427">
      <w:pPr>
        <w:pStyle w:val="Para"/>
        <w:numPr>
          <w:ilvl w:val="0"/>
          <w:numId w:val="38"/>
        </w:numPr>
        <w:rPr>
          <w:rFonts w:cs="Linux Libertine"/>
          <w:szCs w:val="18"/>
        </w:rPr>
      </w:pPr>
      <w:r w:rsidRPr="00F03427">
        <w:rPr>
          <w:rFonts w:cs="Linux Libertine"/>
          <w:szCs w:val="18"/>
        </w:rPr>
        <w:t>A third cluster contains lower</w:t>
      </w:r>
      <w:r w:rsidRPr="00F03427">
        <w:rPr>
          <w:rFonts w:cs="Linux Libertine"/>
          <w:szCs w:val="18"/>
        </w:rPr>
        <w:noBreakHyphen/>
        <w:t>macronutrient foods, which have relatively low levels of protein, fat, and carbohydrates per 100 grams.</w:t>
      </w:r>
    </w:p>
    <w:p w14:paraId="3AA731EF" w14:textId="77777777" w:rsidR="00F03427" w:rsidRPr="00F03427" w:rsidRDefault="00F03427" w:rsidP="00F03427">
      <w:pPr>
        <w:pStyle w:val="Para"/>
        <w:rPr>
          <w:rFonts w:cs="Linux Libertine"/>
          <w:szCs w:val="18"/>
        </w:rPr>
      </w:pPr>
      <w:r w:rsidRPr="00F03427">
        <w:rPr>
          <w:rFonts w:cs="Linux Libertine"/>
          <w:szCs w:val="18"/>
        </w:rPr>
        <w:t>When these clusters are plotted in protein–fat space, the groups appear clearly separated, and similar foods tend to fall into the same cluster. This suggests that just three macronutrients are enough to reveal meaningful structure in the food dataset.</w:t>
      </w:r>
    </w:p>
    <w:p w14:paraId="0ED5E20D" w14:textId="73FB709E" w:rsidR="00F06E88" w:rsidRDefault="00586A35" w:rsidP="00B95B0D">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 xml:space="preserve">Insert paragraph text here. Insert paragraph text here. Insert paragraph text here. Insert paragraph text here. Insert paragraph text here. Insert paragraph text here. Insert </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308A9743" w14:textId="23427176" w:rsidR="00F03427" w:rsidRPr="00F03427" w:rsidRDefault="00F03427" w:rsidP="00F03427">
      <w:pPr>
        <w:pStyle w:val="Para"/>
      </w:pPr>
      <w:r w:rsidRPr="00F03427">
        <w:t xml:space="preserve">This analysis shows that the CORGIS Food dataset can be used to uncover intuitive and interpretable patterns in nutrition. The exploratory analysis demonstrates that </w:t>
      </w:r>
      <w:r w:rsidR="00B95B0D">
        <w:t>animal-based</w:t>
      </w:r>
      <w:r w:rsidRPr="00F03427">
        <w:t xml:space="preserve"> products are the primary </w:t>
      </w:r>
      <w:r w:rsidR="00B95B0D">
        <w:t>high-protein</w:t>
      </w:r>
      <w:r w:rsidRPr="00F03427">
        <w:t xml:space="preserve"> foods, while many processed foods are high in fat and/or carbohydrates but low in protein. The </w:t>
      </w:r>
      <w:r w:rsidR="00B95B0D">
        <w:t>K-means</w:t>
      </w:r>
      <w:r w:rsidRPr="00F03427">
        <w:t xml:space="preserve"> clustering further emphasizes these distinctions by grouping foods into clusters that align with familiar categories such as “</w:t>
      </w:r>
      <w:r w:rsidR="00B95B0D">
        <w:t>protein-rich</w:t>
      </w:r>
      <w:r w:rsidRPr="00F03427">
        <w:t xml:space="preserve"> meats” and “</w:t>
      </w:r>
      <w:r w:rsidR="00B95B0D">
        <w:t>energy-dense</w:t>
      </w:r>
      <w:r w:rsidRPr="00F03427">
        <w:t xml:space="preserve"> desserts.”</w:t>
      </w:r>
    </w:p>
    <w:p w14:paraId="4FD9C0FA" w14:textId="77777777" w:rsidR="00F03427" w:rsidRPr="00F03427" w:rsidRDefault="00F03427" w:rsidP="00F03427">
      <w:pPr>
        <w:pStyle w:val="Para"/>
      </w:pPr>
      <w:r w:rsidRPr="00F03427">
        <w:t xml:space="preserve">A key observation is that category labels and nutrient profiles largely </w:t>
      </w:r>
      <w:proofErr w:type="gramStart"/>
      <w:r w:rsidRPr="00F03427">
        <w:t>agree:</w:t>
      </w:r>
      <w:proofErr w:type="gramEnd"/>
      <w:r w:rsidRPr="00F03427">
        <w:t xml:space="preserve"> beef and similar meats appear in high</w:t>
      </w:r>
      <w:r w:rsidRPr="00F03427">
        <w:noBreakHyphen/>
        <w:t>protein clusters, while cookies and cakes tend to fall into clusters characterized by high fat and carbohydrate. This confirms that simple macronutrient features are sufficient to capture broad differences between food types.</w:t>
      </w:r>
    </w:p>
    <w:p w14:paraId="6FCD1647" w14:textId="5D5820A5" w:rsidR="00F03427" w:rsidRPr="00F03427" w:rsidRDefault="00F03427" w:rsidP="00F03427">
      <w:pPr>
        <w:pStyle w:val="Para"/>
      </w:pPr>
      <w:r w:rsidRPr="00F03427">
        <w:t xml:space="preserve">However, there are limitations. The project only considers three nutrients and ignores other important aspects such as fiber, added sugars, micronutrients, and portion sizes. </w:t>
      </w:r>
      <w:r>
        <w:t>K-means</w:t>
      </w:r>
      <w:r w:rsidRPr="00F03427">
        <w:t xml:space="preserve"> also has methodological limitations: it requires the number of clusters to be chosen in advance and assumes roughly spherical clusters in the standardized feature space. In addition, using “per 100 grams” as the basis for comparison does not always match how people </w:t>
      </w:r>
      <w:proofErr w:type="gramStart"/>
      <w:r w:rsidRPr="00F03427">
        <w:t>actually consume</w:t>
      </w:r>
      <w:proofErr w:type="gramEnd"/>
      <w:r w:rsidRPr="00F03427">
        <w:t xml:space="preserve"> foods in real life.</w:t>
      </w:r>
    </w:p>
    <w:p w14:paraId="595BB5C9" w14:textId="3746C1EE" w:rsidR="00E859B5" w:rsidRPr="00F03427" w:rsidRDefault="00E859B5" w:rsidP="003E1B51">
      <w:pPr>
        <w:pStyle w:val="Para"/>
      </w:pP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3CD45F08" w14:textId="7724C151" w:rsidR="00F03427" w:rsidRPr="00F03427" w:rsidRDefault="00F03427" w:rsidP="00F03427">
      <w:pPr>
        <w:pStyle w:val="Para"/>
      </w:pPr>
      <w:r w:rsidRPr="00F03427">
        <w:t xml:space="preserve">In summary, this project used Python to analyze the CORGIS Food dataset with a focus on protein, total fat, and </w:t>
      </w:r>
      <w:proofErr w:type="gramStart"/>
      <w:r w:rsidRPr="00F03427">
        <w:t>carbohydrate</w:t>
      </w:r>
      <w:proofErr w:type="gramEnd"/>
      <w:r w:rsidRPr="00F03427">
        <w:t xml:space="preserve">. Exploratory data analysis identified which foods and categories are most </w:t>
      </w:r>
      <w:r>
        <w:t>protein-dense</w:t>
      </w:r>
      <w:r w:rsidRPr="00F03427">
        <w:t xml:space="preserve">, which are dominated by fats or carbohydrates, and how the ten most common categories differ on average. </w:t>
      </w:r>
      <w:r>
        <w:t>K-means</w:t>
      </w:r>
      <w:r w:rsidRPr="00F03427">
        <w:t xml:space="preserve"> clustering grouped foods into distinct </w:t>
      </w:r>
      <w:r>
        <w:t>nutrient-based</w:t>
      </w:r>
      <w:r w:rsidRPr="00F03427">
        <w:t xml:space="preserve"> clusters that made intuitive sense, such as </w:t>
      </w:r>
      <w:r>
        <w:t>high-protein</w:t>
      </w:r>
      <w:r w:rsidRPr="00F03427">
        <w:t xml:space="preserve"> meats versus </w:t>
      </w:r>
      <w:r>
        <w:t>energy-dense</w:t>
      </w:r>
      <w:r w:rsidRPr="00F03427">
        <w:t xml:space="preserve"> desserts.</w:t>
      </w:r>
    </w:p>
    <w:p w14:paraId="3A4E858E" w14:textId="476447CD" w:rsidR="00F03427" w:rsidRPr="00F03427" w:rsidRDefault="00F03427" w:rsidP="00F03427">
      <w:pPr>
        <w:pStyle w:val="Para"/>
      </w:pPr>
      <w:r w:rsidRPr="00F03427">
        <w:t>Despite its simplifications, the project demonstrates that basic data science tools</w:t>
      </w:r>
      <w:r>
        <w:t xml:space="preserve">, </w:t>
      </w:r>
      <w:r w:rsidRPr="00F03427">
        <w:t>pandas for data handling, seaborn for visualization, and scikit</w:t>
      </w:r>
      <w:r w:rsidRPr="00F03427">
        <w:noBreakHyphen/>
        <w:t>learn for clustering</w:t>
      </w:r>
      <w:r>
        <w:t xml:space="preserve">, </w:t>
      </w:r>
      <w:r w:rsidRPr="00F03427">
        <w:t>can meaningfully summarize complex food composition data. Future work could extend this analysis by including more nutrients, exploring other clustering methods, or connecting the clusters to dietary guidelines and health outcomes.</w:t>
      </w:r>
    </w:p>
    <w:p w14:paraId="2E5E6CD6" w14:textId="77777777" w:rsidR="004646EF" w:rsidRPr="00586A35" w:rsidRDefault="004646EF" w:rsidP="002163A5">
      <w:pPr>
        <w:pStyle w:val="Para"/>
        <w:rPr>
          <w:lang w:eastAsia="ja-JP"/>
        </w:rPr>
      </w:pPr>
    </w:p>
    <w:p w14:paraId="3C34ECB8" w14:textId="40F54D2E" w:rsidR="00B95B0D" w:rsidRPr="00586A35" w:rsidRDefault="00052C34" w:rsidP="00052C34">
      <w:pPr>
        <w:pStyle w:val="AckHead"/>
        <w:rPr>
          <w14:ligatures w14:val="standard"/>
        </w:rPr>
      </w:pPr>
      <w:r w:rsidRPr="00586A35">
        <w:rPr>
          <w14:ligatures w14:val="standard"/>
        </w:rPr>
        <w:t>ACKNOWLEDGMENTS</w:t>
      </w:r>
    </w:p>
    <w:p w14:paraId="75A219F4" w14:textId="10C09DCF" w:rsidR="00B95B0D" w:rsidRDefault="00B95B0D" w:rsidP="00AA5BF1">
      <w:pPr>
        <w:pStyle w:val="ReferenceHead"/>
        <w:rPr>
          <w:rFonts w:cstheme="minorBidi"/>
          <w:b w:val="0"/>
          <w:sz w:val="18"/>
          <w:lang w:eastAsia="it-IT"/>
          <w14:ligatures w14:val="standard"/>
        </w:rPr>
      </w:pPr>
      <w:r w:rsidRPr="00B95B0D">
        <w:rPr>
          <w:rFonts w:cstheme="minorBidi"/>
          <w:b w:val="0"/>
          <w:sz w:val="18"/>
          <w:lang w:eastAsia="it-IT"/>
          <w14:ligatures w14:val="standard"/>
        </w:rPr>
        <w:t xml:space="preserve">I would like to thank my instructor for </w:t>
      </w:r>
      <w:r>
        <w:rPr>
          <w:rFonts w:cstheme="minorBidi"/>
          <w:b w:val="0"/>
          <w:sz w:val="18"/>
          <w:lang w:eastAsia="it-IT"/>
          <w14:ligatures w14:val="standard"/>
        </w:rPr>
        <w:t>guiding</w:t>
      </w:r>
      <w:r w:rsidRPr="00B95B0D">
        <w:rPr>
          <w:rFonts w:cstheme="minorBidi"/>
          <w:b w:val="0"/>
          <w:sz w:val="18"/>
          <w:lang w:eastAsia="it-IT"/>
          <w14:ligatures w14:val="standard"/>
        </w:rPr>
        <w:t xml:space="preserve"> the project requirements and for introducing the CORGIS datasets in class. I also acknowledge the creators and maintainers of the CORGIS Food dataset for making </w:t>
      </w:r>
      <w:r>
        <w:rPr>
          <w:rFonts w:cstheme="minorBidi"/>
          <w:b w:val="0"/>
          <w:sz w:val="18"/>
          <w:lang w:eastAsia="it-IT"/>
          <w14:ligatures w14:val="standard"/>
        </w:rPr>
        <w:t>high-quality</w:t>
      </w:r>
      <w:r w:rsidRPr="00B95B0D">
        <w:rPr>
          <w:rFonts w:cstheme="minorBidi"/>
          <w:b w:val="0"/>
          <w:sz w:val="18"/>
          <w:lang w:eastAsia="it-IT"/>
          <w14:ligatures w14:val="standard"/>
        </w:rPr>
        <w:t xml:space="preserve"> nutrition data freely available. Finally, I am grateful for the Python and data science libraries (pandas, matplotlib, seaborn, and scikit</w:t>
      </w:r>
      <w:r w:rsidRPr="00B95B0D">
        <w:rPr>
          <w:rFonts w:cstheme="minorBidi"/>
          <w:b w:val="0"/>
          <w:sz w:val="18"/>
          <w:lang w:eastAsia="it-IT"/>
          <w14:ligatures w14:val="standard"/>
        </w:rPr>
        <w:noBreakHyphen/>
        <w:t>learn), which made it possible to carry out this analysis in a straightforward way.</w:t>
      </w:r>
    </w:p>
    <w:p w14:paraId="0ED5E210" w14:textId="16988E91" w:rsidR="0007392C" w:rsidRDefault="00AA5BF1" w:rsidP="00AA5BF1">
      <w:pPr>
        <w:pStyle w:val="ReferenceHead"/>
        <w:rPr>
          <w:rFonts w:eastAsia="SimSun"/>
          <w:lang w:eastAsia="zh-CN"/>
          <w14:ligatures w14:val="standard"/>
        </w:rPr>
      </w:pPr>
      <w:r w:rsidRPr="00586A35">
        <w:rPr>
          <w14:ligatures w14:val="standard"/>
        </w:rPr>
        <w:t>REFERENCES</w:t>
      </w:r>
    </w:p>
    <w:p w14:paraId="0ED5E215" w14:textId="78F2BC77" w:rsidR="00C14A4F" w:rsidRPr="00B95B0D" w:rsidRDefault="00B95B0D" w:rsidP="00C14A4F">
      <w:pPr>
        <w:pStyle w:val="MetadataHead"/>
        <w:rPr>
          <w:vanish/>
          <w:color w:val="auto"/>
          <w:sz w:val="14"/>
          <w:szCs w:val="14"/>
          <w14:ligatures w14:val="standard"/>
        </w:rPr>
      </w:pPr>
      <w:r w:rsidRPr="00B95B0D">
        <w:rPr>
          <w:rFonts w:eastAsia="SimSun"/>
          <w:color w:val="auto"/>
          <w:sz w:val="18"/>
          <w:lang w:eastAsia="zh-CN"/>
          <w14:ligatures w14:val="standard"/>
        </w:rPr>
        <w:t>CORGIS Project – Food Dataset. Collection of Really Great, Interesting, Situated Datasets (CORGIS).</w:t>
      </w:r>
      <w:r w:rsidRPr="00B95B0D">
        <w:rPr>
          <w:rFonts w:eastAsia="SimSun"/>
          <w:color w:val="auto"/>
          <w:sz w:val="18"/>
          <w:lang w:eastAsia="zh-CN"/>
          <w14:ligatures w14:val="standard"/>
        </w:rPr>
        <w:br/>
        <w:t xml:space="preserve">Python Software Foundation. Python Language Reference, version </w:t>
      </w:r>
      <w:proofErr w:type="gramStart"/>
      <w:r w:rsidRPr="00B95B0D">
        <w:rPr>
          <w:rFonts w:eastAsia="SimSun"/>
          <w:color w:val="auto"/>
          <w:sz w:val="18"/>
          <w:lang w:eastAsia="zh-CN"/>
          <w14:ligatures w14:val="standard"/>
        </w:rPr>
        <w:t>3.x.</w:t>
      </w:r>
      <w:proofErr w:type="gramEnd"/>
      <w:r w:rsidRPr="00B95B0D">
        <w:rPr>
          <w:rFonts w:eastAsia="SimSun"/>
          <w:color w:val="auto"/>
          <w:sz w:val="18"/>
          <w:lang w:eastAsia="zh-CN"/>
          <w14:ligatures w14:val="standard"/>
        </w:rPr>
        <w:br/>
        <w:t>Wes McKinney. Python for Data Analysis. O’Reilly Media.</w:t>
      </w:r>
      <w:r w:rsidRPr="00B95B0D">
        <w:rPr>
          <w:rFonts w:eastAsia="SimSun"/>
          <w:color w:val="auto"/>
          <w:sz w:val="18"/>
          <w:lang w:eastAsia="zh-CN"/>
          <w14:ligatures w14:val="standard"/>
        </w:rPr>
        <w:br/>
        <w:t>Pedregosa et al. “Scikit</w:t>
      </w:r>
      <w:r w:rsidRPr="00B95B0D">
        <w:rPr>
          <w:rFonts w:eastAsia="SimSun"/>
          <w:color w:val="auto"/>
          <w:sz w:val="18"/>
          <w:lang w:eastAsia="zh-CN"/>
          <w14:ligatures w14:val="standard"/>
        </w:rPr>
        <w:noBreakHyphen/>
        <w:t>learn: Machine Learning in Python.” Journal of Machine Learning Research 12 (2011): 2825–2830.</w:t>
      </w:r>
      <w:r w:rsidR="00C14A4F" w:rsidRPr="00B95B0D">
        <w:rPr>
          <w:vanish/>
          <w:color w:val="auto"/>
          <w:sz w:val="14"/>
          <w:szCs w:val="14"/>
          <w14:ligatures w14:val="standard"/>
        </w:rPr>
        <w:t>Conference Name:ACM Woodstock conference</w:t>
      </w:r>
    </w:p>
    <w:p w14:paraId="0ED5E216"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Conference Short Name:WOODSTOCK’18</w:t>
      </w:r>
    </w:p>
    <w:p w14:paraId="0ED5E217"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Conference Location:El Paso, Texas USA</w:t>
      </w:r>
    </w:p>
    <w:p w14:paraId="0ED5E218"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ISBN:978-1-4503-0000-0/18/06</w:t>
      </w:r>
    </w:p>
    <w:p w14:paraId="0ED5E219"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Year:2018</w:t>
      </w:r>
    </w:p>
    <w:p w14:paraId="0ED5E21A"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Date:June</w:t>
      </w:r>
    </w:p>
    <w:p w14:paraId="0ED5E21B"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Copyright Year:2018</w:t>
      </w:r>
    </w:p>
    <w:p w14:paraId="0ED5E21C"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Copyright Statement:rightsretained</w:t>
      </w:r>
    </w:p>
    <w:p w14:paraId="0ED5E21D"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DOI:10.1145/1234567890</w:t>
      </w:r>
    </w:p>
    <w:p w14:paraId="0ED5E21E" w14:textId="77777777" w:rsidR="00C14A4F" w:rsidRPr="00B95B0D" w:rsidRDefault="00C14A4F" w:rsidP="00C14A4F">
      <w:pPr>
        <w:pStyle w:val="MetadataHead"/>
        <w:rPr>
          <w:vanish/>
          <w:color w:val="auto"/>
          <w:sz w:val="14"/>
          <w:szCs w:val="14"/>
          <w14:ligatures w14:val="standard"/>
        </w:rPr>
      </w:pPr>
      <w:r w:rsidRPr="00B95B0D">
        <w:rPr>
          <w:vanish/>
          <w:color w:val="auto"/>
          <w:sz w:val="14"/>
          <w:szCs w:val="14"/>
          <w14:ligatures w14:val="standard"/>
        </w:rPr>
        <w:t>RRH: F. Surname et al.</w:t>
      </w:r>
    </w:p>
    <w:p w14:paraId="0ED5E21F" w14:textId="77777777" w:rsidR="00586A35" w:rsidRPr="00B95B0D" w:rsidRDefault="00C14A4F" w:rsidP="00C14A4F">
      <w:pPr>
        <w:pStyle w:val="MetadataHead"/>
        <w:rPr>
          <w:color w:val="auto"/>
          <w:sz w:val="14"/>
          <w:szCs w:val="14"/>
          <w14:ligatures w14:val="standard"/>
        </w:rPr>
      </w:pPr>
      <w:r w:rsidRPr="00B95B0D">
        <w:rPr>
          <w:vanish/>
          <w:color w:val="auto"/>
          <w:sz w:val="14"/>
          <w:szCs w:val="14"/>
          <w14:ligatures w14:val="standard"/>
        </w:rPr>
        <w:t>Price:$15.00</w:t>
      </w:r>
      <w:bookmarkStart w:id="0" w:name="intm"/>
      <w:bookmarkEnd w:id="0"/>
    </w:p>
    <w:sectPr w:rsidR="00586A35" w:rsidRPr="00B95B0D"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DD6C" w14:textId="77777777" w:rsidR="009F30D6" w:rsidRDefault="009F30D6">
      <w:r>
        <w:separator/>
      </w:r>
    </w:p>
  </w:endnote>
  <w:endnote w:type="continuationSeparator" w:id="0">
    <w:p w14:paraId="3201A64B" w14:textId="77777777" w:rsidR="009F30D6" w:rsidRDefault="009F30D6">
      <w:r>
        <w:continuationSeparator/>
      </w:r>
    </w:p>
  </w:endnote>
  <w:endnote w:type="continuationNotice" w:id="1">
    <w:p w14:paraId="5961C231" w14:textId="77777777" w:rsidR="009F30D6" w:rsidRDefault="009F30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5440" w14:textId="77777777" w:rsidR="009F30D6" w:rsidRDefault="009F30D6">
      <w:r>
        <w:separator/>
      </w:r>
    </w:p>
  </w:footnote>
  <w:footnote w:type="continuationSeparator" w:id="0">
    <w:p w14:paraId="72A7F751" w14:textId="77777777" w:rsidR="009F30D6" w:rsidRDefault="009F30D6">
      <w:r>
        <w:continuationSeparator/>
      </w:r>
    </w:p>
  </w:footnote>
  <w:footnote w:type="continuationNotice" w:id="1">
    <w:p w14:paraId="7C6A329D" w14:textId="77777777" w:rsidR="009F30D6" w:rsidRDefault="009F30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66" w:type="pct"/>
      <w:tblLook w:val="0000" w:firstRow="0" w:lastRow="0" w:firstColumn="0" w:lastColumn="0" w:noHBand="0" w:noVBand="0"/>
    </w:tblPr>
    <w:tblGrid>
      <w:gridCol w:w="5041"/>
      <w:gridCol w:w="5374"/>
    </w:tblGrid>
    <w:tr w:rsidR="00586A35" w:rsidRPr="00586A35" w14:paraId="0ED5E22C" w14:textId="77777777" w:rsidTr="00B95B0D">
      <w:tc>
        <w:tcPr>
          <w:tcW w:w="2420" w:type="pct"/>
          <w:vAlign w:val="center"/>
        </w:tcPr>
        <w:p w14:paraId="0ED5E22A" w14:textId="30E25ED8" w:rsidR="00586A35" w:rsidRPr="00783FF0" w:rsidRDefault="00586A35" w:rsidP="00586A35">
          <w:pPr>
            <w:pStyle w:val="Header"/>
            <w:tabs>
              <w:tab w:val="clear" w:pos="4320"/>
              <w:tab w:val="clear" w:pos="8640"/>
            </w:tabs>
            <w:jc w:val="left"/>
            <w:rPr>
              <w:rFonts w:ascii="Linux Biolinum" w:hAnsi="Linux Biolinum" w:cs="Linux Biolinum"/>
              <w:lang w:val="es-ES"/>
            </w:rPr>
          </w:pPr>
        </w:p>
      </w:tc>
      <w:tc>
        <w:tcPr>
          <w:tcW w:w="2580" w:type="pct"/>
          <w:vAlign w:val="center"/>
        </w:tcPr>
        <w:p w14:paraId="0ED5E22B" w14:textId="7A824E1C" w:rsidR="00586A35" w:rsidRPr="00586A35" w:rsidRDefault="00586A35" w:rsidP="00586A35">
          <w:pPr>
            <w:pStyle w:val="Header"/>
            <w:tabs>
              <w:tab w:val="clear" w:pos="4320"/>
              <w:tab w:val="clear" w:pos="8640"/>
            </w:tabs>
            <w:jc w:val="right"/>
            <w:rPr>
              <w:rFonts w:ascii="Linux Biolinum" w:hAnsi="Linux Biolinum" w:cs="Linux Biolinum"/>
            </w:rPr>
          </w:pP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040"/>
    </w:tblGrid>
    <w:tr w:rsidR="00B95B0D" w:rsidRPr="00B95B0D" w14:paraId="0ED5E230" w14:textId="77777777" w:rsidTr="00B95B0D">
      <w:tc>
        <w:tcPr>
          <w:tcW w:w="5000" w:type="pct"/>
          <w:vAlign w:val="center"/>
        </w:tcPr>
        <w:p w14:paraId="0ED5E22E" w14:textId="73258D11" w:rsidR="00B95B0D" w:rsidRPr="00586A35" w:rsidRDefault="00B95B0D" w:rsidP="00586A35">
          <w:pPr>
            <w:pStyle w:val="Header"/>
            <w:tabs>
              <w:tab w:val="clear" w:pos="4320"/>
              <w:tab w:val="clear" w:pos="8640"/>
            </w:tabs>
            <w:jc w:val="left"/>
            <w:rPr>
              <w:rFonts w:ascii="Linux Biolinum" w:hAnsi="Linux Biolinum" w:cs="Linux Biolinum"/>
            </w:rPr>
          </w:pPr>
          <w:r>
            <w:rPr>
              <w:rFonts w:ascii="Linux Biolinum" w:hAnsi="Linux Biolinum" w:cs="Linux Biolinum"/>
            </w:rPr>
            <w:t>Food Nutrition Analysis with CORGIS</w:t>
          </w:r>
        </w:p>
      </w:tc>
    </w:tr>
  </w:tbl>
  <w:p w14:paraId="0ED5E231" w14:textId="77777777" w:rsidR="002B01E4" w:rsidRPr="00B95B0D"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6BD7B7F"/>
    <w:multiLevelType w:val="multilevel"/>
    <w:tmpl w:val="2818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115CA7"/>
    <w:multiLevelType w:val="multilevel"/>
    <w:tmpl w:val="5A04A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F1A22F4"/>
    <w:multiLevelType w:val="multilevel"/>
    <w:tmpl w:val="386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9"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0"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2"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3" w15:restartNumberingAfterBreak="0">
    <w:nsid w:val="48BA38D4"/>
    <w:multiLevelType w:val="multilevel"/>
    <w:tmpl w:val="B208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6" w15:restartNumberingAfterBreak="0">
    <w:nsid w:val="58F21261"/>
    <w:multiLevelType w:val="multilevel"/>
    <w:tmpl w:val="A43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3A12C1"/>
    <w:multiLevelType w:val="multilevel"/>
    <w:tmpl w:val="612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1" w15:restartNumberingAfterBreak="0">
    <w:nsid w:val="669D56F8"/>
    <w:multiLevelType w:val="multilevel"/>
    <w:tmpl w:val="79C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3"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5"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6"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35"/>
  </w:num>
  <w:num w:numId="2" w16cid:durableId="1495609375">
    <w:abstractNumId w:val="16"/>
  </w:num>
  <w:num w:numId="3" w16cid:durableId="1698966620">
    <w:abstractNumId w:val="10"/>
  </w:num>
  <w:num w:numId="4" w16cid:durableId="1024091624">
    <w:abstractNumId w:val="34"/>
  </w:num>
  <w:num w:numId="5" w16cid:durableId="117527905">
    <w:abstractNumId w:val="22"/>
  </w:num>
  <w:num w:numId="6" w16cid:durableId="1786342566">
    <w:abstractNumId w:val="18"/>
  </w:num>
  <w:num w:numId="7" w16cid:durableId="2025815705">
    <w:abstractNumId w:val="32"/>
  </w:num>
  <w:num w:numId="8" w16cid:durableId="2012831382">
    <w:abstractNumId w:val="25"/>
  </w:num>
  <w:num w:numId="9" w16cid:durableId="1482845105">
    <w:abstractNumId w:val="30"/>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4"/>
  </w:num>
  <w:num w:numId="21" w16cid:durableId="913589702">
    <w:abstractNumId w:val="29"/>
  </w:num>
  <w:num w:numId="22" w16cid:durableId="878394656">
    <w:abstractNumId w:val="36"/>
  </w:num>
  <w:num w:numId="23" w16cid:durableId="1450973481">
    <w:abstractNumId w:val="15"/>
  </w:num>
  <w:num w:numId="24" w16cid:durableId="782311534">
    <w:abstractNumId w:val="33"/>
  </w:num>
  <w:num w:numId="25" w16cid:durableId="1849055028">
    <w:abstractNumId w:val="28"/>
  </w:num>
  <w:num w:numId="26" w16cid:durableId="2056275154">
    <w:abstractNumId w:val="19"/>
  </w:num>
  <w:num w:numId="27" w16cid:durableId="9713996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20"/>
  </w:num>
  <w:num w:numId="30" w16cid:durableId="893659742">
    <w:abstractNumId w:val="14"/>
  </w:num>
  <w:num w:numId="31" w16cid:durableId="1021780789">
    <w:abstractNumId w:val="12"/>
  </w:num>
  <w:num w:numId="32" w16cid:durableId="1198736493">
    <w:abstractNumId w:val="23"/>
  </w:num>
  <w:num w:numId="33" w16cid:durableId="1434277480">
    <w:abstractNumId w:val="13"/>
  </w:num>
  <w:num w:numId="34" w16cid:durableId="400563645">
    <w:abstractNumId w:val="17"/>
  </w:num>
  <w:num w:numId="35" w16cid:durableId="1781492093">
    <w:abstractNumId w:val="11"/>
  </w:num>
  <w:num w:numId="36" w16cid:durableId="1759015645">
    <w:abstractNumId w:val="31"/>
  </w:num>
  <w:num w:numId="37" w16cid:durableId="1607694336">
    <w:abstractNumId w:val="27"/>
  </w:num>
  <w:num w:numId="38" w16cid:durableId="1327242743">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savePreviewPicture/>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0C9B"/>
    <w:rsid w:val="00602A0E"/>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83FF0"/>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4099"/>
    <w:rsid w:val="00976413"/>
    <w:rsid w:val="00982C4C"/>
    <w:rsid w:val="00986039"/>
    <w:rsid w:val="009923C7"/>
    <w:rsid w:val="009978A7"/>
    <w:rsid w:val="009B00DC"/>
    <w:rsid w:val="009B7559"/>
    <w:rsid w:val="009C60FF"/>
    <w:rsid w:val="009D3C3B"/>
    <w:rsid w:val="009D46EA"/>
    <w:rsid w:val="009E56C5"/>
    <w:rsid w:val="009F2833"/>
    <w:rsid w:val="009F30D6"/>
    <w:rsid w:val="00A00909"/>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95B0D"/>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3247"/>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3427"/>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783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8</TotalTime>
  <Pages>4</Pages>
  <Words>1992</Words>
  <Characters>11361</Characters>
  <Application>Microsoft Office Word</Application>
  <DocSecurity>0</DocSecurity>
  <Lines>94</Lines>
  <Paragraphs>26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13327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Hailemichael, Eldana</cp:lastModifiedBy>
  <cp:revision>2</cp:revision>
  <cp:lastPrinted>2018-05-22T11:24:00Z</cp:lastPrinted>
  <dcterms:created xsi:type="dcterms:W3CDTF">2025-12-04T21:44:00Z</dcterms:created>
  <dcterms:modified xsi:type="dcterms:W3CDTF">2025-12-04T21:44:00Z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GrammarlyDocumentId">
    <vt:lpwstr>0ceab421-f78e-4443-8faa-a87116624dd3</vt:lpwstr>
  </property>
</Properties>
</file>